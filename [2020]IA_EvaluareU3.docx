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ACCDA" w14:textId="19575A36" w:rsidR="00AF5367" w:rsidRPr="00DA54A5" w:rsidRDefault="00D10231" w:rsidP="00541360">
      <w:pPr>
        <w:pStyle w:val="Heading1"/>
        <w:numPr>
          <w:ilvl w:val="0"/>
          <w:numId w:val="0"/>
        </w:numPr>
        <w:ind w:left="418" w:hanging="274"/>
        <w:jc w:val="center"/>
        <w:rPr>
          <w:rFonts w:asciiTheme="minorHAnsi" w:hAnsiTheme="minorHAnsi" w:cstheme="minorHAnsi"/>
          <w:lang w:val="ro-RO"/>
        </w:rPr>
      </w:pPr>
      <w:r w:rsidRPr="00DA54A5">
        <w:rPr>
          <w:rFonts w:asciiTheme="minorHAnsi" w:hAnsiTheme="minorHAnsi" w:cstheme="minorHAnsi"/>
        </w:rPr>
        <w:t>S</w:t>
      </w:r>
      <w:r w:rsidR="00595F15" w:rsidRPr="00DA54A5">
        <w:rPr>
          <w:rFonts w:asciiTheme="minorHAnsi" w:hAnsiTheme="minorHAnsi" w:cstheme="minorHAnsi"/>
        </w:rPr>
        <w:t>PECIFICA</w:t>
      </w:r>
      <w:r w:rsidR="00595F15" w:rsidRPr="00DA54A5">
        <w:rPr>
          <w:rFonts w:asciiTheme="minorHAnsi" w:hAnsiTheme="minorHAnsi" w:cstheme="minorHAnsi"/>
          <w:lang w:val="ro-RO"/>
        </w:rPr>
        <w:t>Ț</w:t>
      </w:r>
      <w:r w:rsidR="00AF5367" w:rsidRPr="00DA54A5">
        <w:rPr>
          <w:rFonts w:asciiTheme="minorHAnsi" w:hAnsiTheme="minorHAnsi" w:cstheme="minorHAnsi"/>
          <w:lang w:val="ro-RO"/>
        </w:rPr>
        <w:t xml:space="preserve">II EVALUARE </w:t>
      </w:r>
      <w:r w:rsidR="00541360">
        <w:rPr>
          <w:rFonts w:asciiTheme="minorHAnsi" w:hAnsiTheme="minorHAnsi" w:cstheme="minorHAnsi"/>
          <w:lang w:val="ro-RO"/>
        </w:rPr>
        <w:t xml:space="preserve">U3. Sisteme de Management Conținut </w:t>
      </w:r>
      <w:r w:rsidR="00541360">
        <w:rPr>
          <w:rFonts w:asciiTheme="minorHAnsi" w:hAnsiTheme="minorHAnsi" w:cstheme="minorHAnsi"/>
          <w:lang w:val="ro-RO"/>
        </w:rPr>
        <w:br/>
        <w:t>(Microsoft SharePoint)</w:t>
      </w:r>
    </w:p>
    <w:p w14:paraId="3FD1A920" w14:textId="7C396C8B" w:rsidR="00595F15" w:rsidRPr="00DA54A5" w:rsidRDefault="00235DA9" w:rsidP="00AF5367">
      <w:pPr>
        <w:pStyle w:val="Heading1"/>
        <w:numPr>
          <w:ilvl w:val="0"/>
          <w:numId w:val="0"/>
        </w:numPr>
        <w:ind w:left="418" w:hanging="274"/>
        <w:jc w:val="center"/>
        <w:rPr>
          <w:rFonts w:asciiTheme="minorHAnsi" w:hAnsiTheme="minorHAnsi" w:cstheme="minorHAnsi"/>
          <w:sz w:val="24"/>
          <w:szCs w:val="24"/>
          <w:lang w:val="ro-RO"/>
        </w:rPr>
      </w:pPr>
      <w:r w:rsidRPr="00DA54A5">
        <w:rPr>
          <w:rFonts w:asciiTheme="minorHAnsi" w:hAnsiTheme="minorHAnsi" w:cstheme="minorHAnsi"/>
          <w:sz w:val="24"/>
          <w:szCs w:val="24"/>
          <w:lang w:val="ro-RO"/>
        </w:rPr>
        <w:t>”INFORMATICĂ APLICATĂ” 20</w:t>
      </w:r>
      <w:r w:rsidR="002D5090">
        <w:rPr>
          <w:rFonts w:asciiTheme="minorHAnsi" w:hAnsiTheme="minorHAnsi" w:cstheme="minorHAnsi"/>
          <w:sz w:val="24"/>
          <w:szCs w:val="24"/>
          <w:lang w:val="ro-RO"/>
        </w:rPr>
        <w:t>20</w:t>
      </w:r>
      <w:r w:rsidRPr="00DA54A5">
        <w:rPr>
          <w:rFonts w:asciiTheme="minorHAnsi" w:hAnsiTheme="minorHAnsi" w:cstheme="minorHAnsi"/>
          <w:sz w:val="24"/>
          <w:szCs w:val="24"/>
          <w:lang w:val="ro-RO"/>
        </w:rPr>
        <w:t>-20</w:t>
      </w:r>
      <w:r w:rsidR="00175EC8">
        <w:rPr>
          <w:rFonts w:asciiTheme="minorHAnsi" w:hAnsiTheme="minorHAnsi" w:cstheme="minorHAnsi"/>
          <w:sz w:val="24"/>
          <w:szCs w:val="24"/>
          <w:lang w:val="ro-RO"/>
        </w:rPr>
        <w:t>2</w:t>
      </w:r>
      <w:r w:rsidR="002D5090">
        <w:rPr>
          <w:rFonts w:asciiTheme="minorHAnsi" w:hAnsiTheme="minorHAnsi" w:cstheme="minorHAnsi"/>
          <w:sz w:val="24"/>
          <w:szCs w:val="24"/>
          <w:lang w:val="ro-RO"/>
        </w:rPr>
        <w:t>1</w:t>
      </w:r>
    </w:p>
    <w:p w14:paraId="695219F9" w14:textId="77777777" w:rsidR="00DF31CF" w:rsidRPr="00DA54A5" w:rsidRDefault="00595F15" w:rsidP="00DF31CF">
      <w:pPr>
        <w:pStyle w:val="Heading1"/>
        <w:rPr>
          <w:rFonts w:asciiTheme="minorHAnsi" w:hAnsiTheme="minorHAnsi" w:cstheme="minorHAnsi"/>
        </w:rPr>
      </w:pPr>
      <w:r w:rsidRPr="00DA54A5">
        <w:rPr>
          <w:rFonts w:asciiTheme="minorHAnsi" w:hAnsiTheme="minorHAnsi" w:cstheme="minorHAnsi"/>
        </w:rPr>
        <w:t>Descriere:</w:t>
      </w:r>
    </w:p>
    <w:p w14:paraId="0DBB4E23" w14:textId="5068BF54" w:rsidR="00D10231" w:rsidRPr="00DA54A5" w:rsidRDefault="00235DA9" w:rsidP="00235DA9">
      <w:pPr>
        <w:rPr>
          <w:rFonts w:asciiTheme="minorHAnsi" w:hAnsiTheme="minorHAnsi" w:cstheme="minorHAnsi"/>
        </w:rPr>
      </w:pPr>
      <w:r w:rsidRPr="00DA54A5">
        <w:rPr>
          <w:rFonts w:asciiTheme="minorHAnsi" w:eastAsiaTheme="majorEastAsia" w:hAnsiTheme="minorHAnsi" w:cstheme="minorHAnsi"/>
          <w:bCs/>
          <w:color w:val="000000" w:themeColor="text1"/>
        </w:rPr>
        <w:t xml:space="preserve">Folosind funcționalitățile OOB MS SharePoint O365, se va proiecta și implementa individual o platformă software suport pentru un </w:t>
      </w:r>
      <w:r w:rsidRPr="00DA54A5">
        <w:rPr>
          <w:rFonts w:asciiTheme="minorHAnsi" w:eastAsiaTheme="majorEastAsia" w:hAnsiTheme="minorHAnsi" w:cstheme="minorHAnsi"/>
          <w:b/>
          <w:bCs/>
          <w:i/>
          <w:color w:val="000000" w:themeColor="text1"/>
        </w:rPr>
        <w:t>magazin online</w:t>
      </w:r>
      <w:r w:rsidR="00E32AC4">
        <w:rPr>
          <w:rFonts w:asciiTheme="minorHAnsi" w:eastAsiaTheme="majorEastAsia" w:hAnsiTheme="minorHAnsi" w:cstheme="minorHAnsi"/>
          <w:b/>
          <w:bCs/>
          <w:i/>
          <w:color w:val="000000" w:themeColor="text1"/>
        </w:rPr>
        <w:t>,</w:t>
      </w:r>
      <w:r w:rsidRPr="00DA54A5">
        <w:rPr>
          <w:rFonts w:asciiTheme="minorHAnsi" w:eastAsiaTheme="majorEastAsia" w:hAnsiTheme="minorHAnsi" w:cstheme="minorHAnsi"/>
          <w:b/>
          <w:bCs/>
          <w:i/>
          <w:color w:val="000000" w:themeColor="text1"/>
        </w:rPr>
        <w:t xml:space="preserve"> </w:t>
      </w:r>
      <w:r w:rsidR="00AF5367" w:rsidRPr="00DA54A5">
        <w:rPr>
          <w:rFonts w:asciiTheme="minorHAnsi" w:eastAsiaTheme="majorEastAsia" w:hAnsiTheme="minorHAnsi" w:cstheme="minorHAnsi"/>
          <w:bCs/>
          <w:color w:val="000000" w:themeColor="text1"/>
        </w:rPr>
        <w:t xml:space="preserve">cu aplicabilitate la alegere </w:t>
      </w:r>
    </w:p>
    <w:p w14:paraId="65B13EAC" w14:textId="77777777" w:rsidR="00595F15" w:rsidRPr="00DA54A5" w:rsidRDefault="00595F15" w:rsidP="00DF31CF">
      <w:pPr>
        <w:pStyle w:val="Heading1"/>
        <w:rPr>
          <w:rFonts w:asciiTheme="minorHAnsi" w:hAnsiTheme="minorHAnsi" w:cstheme="minorHAnsi"/>
        </w:rPr>
      </w:pPr>
      <w:r w:rsidRPr="00DA54A5">
        <w:rPr>
          <w:rFonts w:asciiTheme="minorHAnsi" w:hAnsiTheme="minorHAnsi" w:cstheme="minorHAnsi"/>
        </w:rPr>
        <w:t xml:space="preserve">Tehnologie de dezvoltare: </w:t>
      </w:r>
    </w:p>
    <w:p w14:paraId="5BBE41E5" w14:textId="71A2333B" w:rsidR="00CA252E" w:rsidRPr="00DA54A5" w:rsidRDefault="00CA252E" w:rsidP="0032499D">
      <w:pPr>
        <w:pStyle w:val="Heading2"/>
        <w:numPr>
          <w:ilvl w:val="0"/>
          <w:numId w:val="6"/>
        </w:numPr>
        <w:spacing w:before="0" w:after="0"/>
        <w:rPr>
          <w:rFonts w:asciiTheme="minorHAnsi" w:hAnsiTheme="minorHAnsi" w:cstheme="minorHAnsi"/>
        </w:rPr>
      </w:pPr>
      <w:r w:rsidRPr="00DA54A5">
        <w:rPr>
          <w:rFonts w:asciiTheme="minorHAnsi" w:hAnsiTheme="minorHAnsi" w:cstheme="minorHAnsi"/>
          <w:sz w:val="20"/>
          <w:szCs w:val="20"/>
        </w:rPr>
        <w:t>Microsoft SharePoint 201</w:t>
      </w:r>
      <w:r w:rsidR="00175EC8">
        <w:rPr>
          <w:rFonts w:asciiTheme="minorHAnsi" w:hAnsiTheme="minorHAnsi" w:cstheme="minorHAnsi"/>
          <w:sz w:val="20"/>
          <w:szCs w:val="20"/>
        </w:rPr>
        <w:t>9 infrastructură SaaS (Office 365)</w:t>
      </w:r>
    </w:p>
    <w:p w14:paraId="7C9122CD" w14:textId="73920CC2" w:rsidR="00DF31CF" w:rsidRPr="00DA54A5" w:rsidRDefault="00DF31CF" w:rsidP="0032499D">
      <w:pPr>
        <w:pStyle w:val="Heading2"/>
        <w:numPr>
          <w:ilvl w:val="0"/>
          <w:numId w:val="6"/>
        </w:numPr>
        <w:spacing w:before="0" w:after="0"/>
        <w:rPr>
          <w:rFonts w:asciiTheme="minorHAnsi" w:hAnsiTheme="minorHAnsi" w:cstheme="minorHAnsi"/>
          <w:b w:val="0"/>
          <w:sz w:val="20"/>
          <w:szCs w:val="20"/>
        </w:rPr>
      </w:pPr>
      <w:r w:rsidRPr="00DA54A5">
        <w:rPr>
          <w:rFonts w:asciiTheme="minorHAnsi" w:hAnsiTheme="minorHAnsi" w:cstheme="minorHAnsi"/>
          <w:b w:val="0"/>
          <w:sz w:val="20"/>
          <w:szCs w:val="20"/>
        </w:rPr>
        <w:t xml:space="preserve">Microsoft </w:t>
      </w:r>
      <w:r w:rsidR="00175EC8">
        <w:rPr>
          <w:rFonts w:asciiTheme="minorHAnsi" w:hAnsiTheme="minorHAnsi" w:cstheme="minorHAnsi"/>
          <w:b w:val="0"/>
          <w:sz w:val="20"/>
          <w:szCs w:val="20"/>
        </w:rPr>
        <w:t>Flow</w:t>
      </w:r>
    </w:p>
    <w:p w14:paraId="66F11DD6" w14:textId="77777777" w:rsidR="00B14E9D" w:rsidRPr="00DA54A5" w:rsidRDefault="00B14E9D" w:rsidP="00B14E9D">
      <w:pPr>
        <w:pStyle w:val="Heading1"/>
        <w:rPr>
          <w:rFonts w:asciiTheme="minorHAnsi" w:hAnsiTheme="minorHAnsi" w:cstheme="minorHAnsi"/>
        </w:rPr>
      </w:pPr>
      <w:r w:rsidRPr="00DA54A5">
        <w:rPr>
          <w:rFonts w:asciiTheme="minorHAnsi" w:hAnsiTheme="minorHAnsi" w:cstheme="minorHAnsi"/>
        </w:rPr>
        <w:t>Cerințe proiect:</w:t>
      </w:r>
    </w:p>
    <w:p w14:paraId="4453899C" w14:textId="0B7B988D" w:rsidR="00817E9D" w:rsidRPr="00541360" w:rsidRDefault="00541360" w:rsidP="00541360">
      <w:pPr>
        <w:rPr>
          <w:rFonts w:asciiTheme="minorHAnsi" w:hAnsiTheme="minorHAnsi" w:cstheme="minorHAnsi"/>
          <w:bCs/>
          <w:color w:val="1F497D"/>
          <w:lang w:val="ro-RO"/>
        </w:rPr>
      </w:pPr>
      <w:r>
        <w:rPr>
          <w:rFonts w:asciiTheme="minorHAnsi" w:hAnsiTheme="minorHAnsi" w:cstheme="minorHAnsi"/>
        </w:rPr>
        <w:t xml:space="preserve">Arhitectura portalului va conține 4 secțiuni </w:t>
      </w:r>
      <w:r w:rsidR="00B14E9D" w:rsidRPr="00DA54A5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r w:rsidR="00B14E9D" w:rsidRPr="006C62DF">
        <w:rPr>
          <w:rFonts w:asciiTheme="minorHAnsi" w:hAnsiTheme="minorHAnsi" w:cstheme="minorHAnsi"/>
          <w:b/>
          <w:color w:val="000000" w:themeColor="text1"/>
          <w:lang w:val="fr-FR"/>
        </w:rPr>
        <w:t>prezentare produse</w:t>
      </w:r>
      <w:r>
        <w:rPr>
          <w:rFonts w:asciiTheme="minorHAnsi" w:hAnsiTheme="minorHAnsi" w:cstheme="minorHAnsi"/>
          <w:b/>
          <w:color w:val="000000" w:themeColor="text1"/>
          <w:lang w:val="fr-FR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lang w:val="en-US"/>
        </w:rPr>
        <w:t xml:space="preserve">| </w:t>
      </w:r>
      <w:r w:rsidR="00B14E9D" w:rsidRPr="006C62DF">
        <w:rPr>
          <w:rFonts w:asciiTheme="minorHAnsi" w:hAnsiTheme="minorHAnsi" w:cstheme="minorHAnsi"/>
          <w:b/>
          <w:color w:val="000000" w:themeColor="text1"/>
          <w:lang w:val="fr-FR"/>
        </w:rPr>
        <w:t>feedback clienti</w:t>
      </w:r>
      <w:r>
        <w:rPr>
          <w:rFonts w:asciiTheme="minorHAnsi" w:hAnsiTheme="minorHAnsi" w:cstheme="minorHAnsi"/>
          <w:b/>
          <w:color w:val="000000" w:themeColor="text1"/>
          <w:lang w:val="fr-FR"/>
        </w:rPr>
        <w:t xml:space="preserve"> | </w:t>
      </w:r>
      <w:r w:rsidR="00B14E9D" w:rsidRPr="006C62DF">
        <w:rPr>
          <w:rFonts w:asciiTheme="minorHAnsi" w:hAnsiTheme="minorHAnsi" w:cstheme="minorHAnsi"/>
          <w:b/>
          <w:color w:val="000000" w:themeColor="text1"/>
          <w:lang w:val="fr-FR"/>
        </w:rPr>
        <w:t xml:space="preserve">prezentarea conceptului ales </w:t>
      </w:r>
      <w:r w:rsidR="00B14E9D" w:rsidRPr="00541360">
        <w:rPr>
          <w:rFonts w:asciiTheme="minorHAnsi" w:hAnsiTheme="minorHAnsi" w:cstheme="minorHAnsi"/>
          <w:b/>
          <w:color w:val="000000" w:themeColor="text1"/>
          <w:lang w:val="fr-FR"/>
        </w:rPr>
        <w:t xml:space="preserve">pentru magazinul online </w:t>
      </w:r>
      <w:r w:rsidRPr="00541360">
        <w:rPr>
          <w:rFonts w:asciiTheme="minorHAnsi" w:hAnsiTheme="minorHAnsi" w:cstheme="minorHAnsi"/>
          <w:b/>
          <w:color w:val="000000" w:themeColor="text1"/>
          <w:lang w:val="fr-FR"/>
        </w:rPr>
        <w:t xml:space="preserve"> | c</w:t>
      </w:r>
      <w:r w:rsidR="00817E9D" w:rsidRPr="00541360">
        <w:rPr>
          <w:rFonts w:asciiTheme="minorHAnsi" w:hAnsiTheme="minorHAnsi" w:cstheme="minorHAnsi"/>
          <w:b/>
          <w:color w:val="000000" w:themeColor="text1"/>
          <w:lang w:val="fr-FR"/>
        </w:rPr>
        <w:t>ontact</w:t>
      </w:r>
      <w:r>
        <w:rPr>
          <w:rFonts w:asciiTheme="minorHAnsi" w:hAnsiTheme="minorHAnsi" w:cstheme="minorHAnsi"/>
          <w:b/>
          <w:color w:val="000000" w:themeColor="text1"/>
          <w:lang w:val="fr-FR"/>
        </w:rPr>
        <w:t xml:space="preserve">, </w:t>
      </w:r>
      <w:r>
        <w:rPr>
          <w:rFonts w:asciiTheme="minorHAnsi" w:hAnsiTheme="minorHAnsi" w:cstheme="minorHAnsi"/>
          <w:bCs/>
          <w:color w:val="000000" w:themeColor="text1"/>
          <w:lang w:val="fr-FR"/>
        </w:rPr>
        <w:t>urm</w:t>
      </w:r>
      <w:r>
        <w:rPr>
          <w:rFonts w:asciiTheme="minorHAnsi" w:hAnsiTheme="minorHAnsi" w:cstheme="minorHAnsi"/>
          <w:bCs/>
          <w:color w:val="000000" w:themeColor="text1"/>
          <w:lang w:val="ro-RO"/>
        </w:rPr>
        <w:t>ărind specificațiile:</w:t>
      </w:r>
    </w:p>
    <w:p w14:paraId="031240A0" w14:textId="63DED36E" w:rsidR="00B37434" w:rsidRPr="00B37434" w:rsidRDefault="00B14E9D" w:rsidP="00B3743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</w:rPr>
        <w:t xml:space="preserve">Creare spațiu de lucru/ instanțiere portal pe un template adaptat temei </w:t>
      </w:r>
      <w:r w:rsidR="00817E9D">
        <w:rPr>
          <w:rFonts w:asciiTheme="minorHAnsi" w:hAnsiTheme="minorHAnsi" w:cstheme="minorHAnsi"/>
        </w:rPr>
        <w:t>(</w:t>
      </w:r>
      <w:r w:rsidR="00817E9D">
        <w:rPr>
          <w:rFonts w:asciiTheme="minorHAnsi" w:hAnsiTheme="minorHAnsi" w:cstheme="minorHAnsi"/>
          <w:i/>
        </w:rPr>
        <w:t>Team Site</w:t>
      </w:r>
      <w:r w:rsidR="00817E9D">
        <w:rPr>
          <w:rFonts w:asciiTheme="minorHAnsi" w:hAnsiTheme="minorHAnsi" w:cstheme="minorHAnsi"/>
        </w:rPr>
        <w:t>)</w:t>
      </w:r>
    </w:p>
    <w:p w14:paraId="766209C2" w14:textId="713EA56F" w:rsidR="00B37434" w:rsidRPr="00B37434" w:rsidRDefault="00B37434" w:rsidP="00B37434">
      <w:pPr>
        <w:rPr>
          <w:rFonts w:asciiTheme="minorHAnsi" w:hAnsiTheme="minorHAnsi" w:cstheme="minorHAnsi"/>
          <w:lang w:val="en-US"/>
        </w:rPr>
      </w:pPr>
      <w:r w:rsidRPr="00B3743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B5D8B5D" wp14:editId="1E91FE1A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BE4A" w14:textId="77777777" w:rsidR="00B14E9D" w:rsidRPr="00DA54A5" w:rsidRDefault="00B14E9D" w:rsidP="00B14E9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Conținut:</w:t>
      </w:r>
    </w:p>
    <w:p w14:paraId="3CEC6596" w14:textId="77777777" w:rsidR="00175EC8" w:rsidRPr="00175EC8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Min.</w:t>
      </w:r>
      <w:r w:rsidR="00817E9D">
        <w:rPr>
          <w:rFonts w:asciiTheme="minorHAnsi" w:hAnsiTheme="minorHAnsi" w:cstheme="minorHAnsi"/>
          <w:lang w:val="en-US"/>
        </w:rPr>
        <w:t>3</w:t>
      </w:r>
      <w:r w:rsidRPr="00DA54A5">
        <w:rPr>
          <w:rFonts w:asciiTheme="minorHAnsi" w:hAnsiTheme="minorHAnsi" w:cstheme="minorHAnsi"/>
          <w:lang w:val="en-US"/>
        </w:rPr>
        <w:t xml:space="preserve"> liste template (liste diferite)</w:t>
      </w:r>
      <w:r w:rsidR="00175EC8">
        <w:rPr>
          <w:rFonts w:asciiTheme="minorHAnsi" w:hAnsiTheme="minorHAnsi" w:cstheme="minorHAnsi"/>
          <w:lang w:val="en-US"/>
        </w:rPr>
        <w:t>, din care:</w:t>
      </w:r>
    </w:p>
    <w:p w14:paraId="32A5FAD8" w14:textId="7E12C9C1" w:rsidR="00B14E9D" w:rsidRPr="004B55D3" w:rsidRDefault="00175EC8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lang w:val="en-US"/>
        </w:rPr>
        <w:t xml:space="preserve">1 x listă de tip </w:t>
      </w:r>
      <w:r>
        <w:rPr>
          <w:rFonts w:asciiTheme="minorHAnsi" w:hAnsiTheme="minorHAnsi" w:cstheme="minorHAnsi"/>
          <w:i/>
          <w:iCs/>
          <w:lang w:val="en-US"/>
        </w:rPr>
        <w:t xml:space="preserve">Calendar </w:t>
      </w:r>
      <w:r>
        <w:rPr>
          <w:rFonts w:asciiTheme="minorHAnsi" w:hAnsiTheme="minorHAnsi" w:cstheme="minorHAnsi"/>
          <w:lang w:val="en-US"/>
        </w:rPr>
        <w:t xml:space="preserve">cu evenimentele de lansare a produselor </w:t>
      </w:r>
    </w:p>
    <w:p w14:paraId="31D2EF98" w14:textId="44A0A3BF" w:rsidR="004B55D3" w:rsidRPr="004B55D3" w:rsidRDefault="004B55D3" w:rsidP="004B55D3">
      <w:pPr>
        <w:rPr>
          <w:rFonts w:asciiTheme="minorHAnsi" w:hAnsiTheme="minorHAnsi" w:cstheme="minorHAnsi"/>
          <w:i/>
          <w:lang w:val="en-US"/>
        </w:rPr>
      </w:pPr>
      <w:r w:rsidRPr="004B55D3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61B6B851" wp14:editId="477C5FE7">
            <wp:extent cx="5943600" cy="2736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F52F" w14:textId="0977EC99" w:rsidR="00175EC8" w:rsidRPr="004B55D3" w:rsidRDefault="00175EC8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lang w:val="en-US"/>
        </w:rPr>
        <w:t xml:space="preserve">1 x listă de tip </w:t>
      </w:r>
      <w:r>
        <w:rPr>
          <w:rFonts w:asciiTheme="minorHAnsi" w:hAnsiTheme="minorHAnsi" w:cstheme="minorHAnsi"/>
          <w:i/>
          <w:iCs/>
          <w:lang w:val="en-US"/>
        </w:rPr>
        <w:t xml:space="preserve">Survey </w:t>
      </w:r>
      <w:r>
        <w:rPr>
          <w:rFonts w:asciiTheme="minorHAnsi" w:hAnsiTheme="minorHAnsi" w:cstheme="minorHAnsi"/>
          <w:lang w:val="en-US"/>
        </w:rPr>
        <w:t>destinată colectării specificațiilor de la utilizatori</w:t>
      </w:r>
    </w:p>
    <w:p w14:paraId="58BC6E97" w14:textId="1125946D" w:rsidR="004B55D3" w:rsidRPr="004B55D3" w:rsidRDefault="004B55D3" w:rsidP="004B55D3">
      <w:pPr>
        <w:rPr>
          <w:rFonts w:asciiTheme="minorHAnsi" w:hAnsiTheme="minorHAnsi" w:cstheme="minorHAnsi"/>
          <w:i/>
          <w:lang w:val="en-US"/>
        </w:rPr>
      </w:pPr>
      <w:r w:rsidRPr="004B55D3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69BBCD12" wp14:editId="346BBB76">
            <wp:extent cx="2661398" cy="216039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618" cy="21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6817" w14:textId="12EB01D6" w:rsidR="00175EC8" w:rsidRPr="00893727" w:rsidRDefault="00175EC8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lang w:val="en-US"/>
        </w:rPr>
        <w:t xml:space="preserve">1 x listă de tip </w:t>
      </w:r>
      <w:r>
        <w:rPr>
          <w:rFonts w:asciiTheme="minorHAnsi" w:hAnsiTheme="minorHAnsi" w:cstheme="minorHAnsi"/>
          <w:i/>
          <w:iCs/>
          <w:lang w:val="en-US"/>
        </w:rPr>
        <w:t xml:space="preserve">Announcement </w:t>
      </w:r>
      <w:r>
        <w:rPr>
          <w:rFonts w:asciiTheme="minorHAnsi" w:hAnsiTheme="minorHAnsi" w:cstheme="minorHAnsi"/>
          <w:lang w:val="en-US"/>
        </w:rPr>
        <w:t xml:space="preserve">sau </w:t>
      </w:r>
      <w:r>
        <w:rPr>
          <w:rFonts w:asciiTheme="minorHAnsi" w:hAnsiTheme="minorHAnsi" w:cstheme="minorHAnsi"/>
          <w:i/>
          <w:iCs/>
          <w:lang w:val="en-US"/>
        </w:rPr>
        <w:t>Discussion Board</w:t>
      </w:r>
    </w:p>
    <w:p w14:paraId="5CB21FE5" w14:textId="482B160D" w:rsidR="00893727" w:rsidRPr="00893727" w:rsidRDefault="00893727" w:rsidP="00893727">
      <w:pPr>
        <w:rPr>
          <w:rFonts w:asciiTheme="minorHAnsi" w:hAnsiTheme="minorHAnsi" w:cstheme="minorHAnsi"/>
          <w:i/>
          <w:lang w:val="en-US"/>
        </w:rPr>
      </w:pPr>
      <w:r w:rsidRPr="00893727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37F9BB21" wp14:editId="0ECB2D7B">
            <wp:extent cx="3094763" cy="213025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2196" cy="214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01EB" w14:textId="3A1012AC" w:rsidR="00B14E9D" w:rsidRPr="00175EC8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lastRenderedPageBreak/>
        <w:t>Min 3 liste custom (fiecare listă custom min.</w:t>
      </w:r>
      <w:r w:rsidR="00175EC8">
        <w:rPr>
          <w:rFonts w:asciiTheme="minorHAnsi" w:hAnsiTheme="minorHAnsi" w:cstheme="minorHAnsi"/>
          <w:lang w:val="en-US"/>
        </w:rPr>
        <w:t>5</w:t>
      </w:r>
      <w:r w:rsidRPr="00DA54A5">
        <w:rPr>
          <w:rFonts w:asciiTheme="minorHAnsi" w:hAnsiTheme="minorHAnsi" w:cstheme="minorHAnsi"/>
          <w:lang w:val="en-US"/>
        </w:rPr>
        <w:t xml:space="preserve"> coloane)</w:t>
      </w:r>
      <w:r w:rsidR="00175EC8">
        <w:rPr>
          <w:rFonts w:asciiTheme="minorHAnsi" w:hAnsiTheme="minorHAnsi" w:cstheme="minorHAnsi"/>
          <w:lang w:val="en-US"/>
        </w:rPr>
        <w:t>, din care:</w:t>
      </w:r>
    </w:p>
    <w:p w14:paraId="0DF3F9BC" w14:textId="52039130" w:rsidR="00175EC8" w:rsidRPr="005F4FD5" w:rsidRDefault="00175EC8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lang w:val="en-US"/>
        </w:rPr>
        <w:t>1 x listă de prezentare a produselor</w:t>
      </w:r>
    </w:p>
    <w:p w14:paraId="6DE5D20D" w14:textId="1395FCC3" w:rsidR="005F4FD5" w:rsidRDefault="005F4FD5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717A94BA" wp14:editId="728C834C">
            <wp:extent cx="3511899" cy="152332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958" cy="153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8BF2" w14:textId="4999759B" w:rsidR="005F4FD5" w:rsidRDefault="005F4FD5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2FA58390" wp14:editId="5AE2CB2D">
            <wp:extent cx="4481565" cy="157525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002" cy="15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A99B" w14:textId="34522265" w:rsidR="005F4FD5" w:rsidRPr="00DA54A5" w:rsidRDefault="005F4FD5" w:rsidP="00175EC8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4DFE3CD4" wp14:editId="757D15E3">
            <wp:extent cx="4391130" cy="2021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005" cy="20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8DC" w14:textId="5ABD8D64" w:rsidR="00B14E9D" w:rsidRPr="005F4FD5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Min 2 coloane/ listă</w:t>
      </w:r>
      <w:r w:rsidR="00175EC8">
        <w:rPr>
          <w:rFonts w:asciiTheme="minorHAnsi" w:hAnsiTheme="minorHAnsi" w:cstheme="minorHAnsi"/>
          <w:lang w:val="en-US"/>
        </w:rPr>
        <w:t xml:space="preserve"> </w:t>
      </w:r>
      <w:r w:rsidR="00175EC8">
        <w:rPr>
          <w:rFonts w:asciiTheme="minorHAnsi" w:hAnsiTheme="minorHAnsi" w:cstheme="minorHAnsi"/>
          <w:i/>
          <w:iCs/>
          <w:lang w:val="en-US"/>
        </w:rPr>
        <w:t>custom</w:t>
      </w:r>
      <w:r w:rsidRPr="00DA54A5">
        <w:rPr>
          <w:rFonts w:asciiTheme="minorHAnsi" w:hAnsiTheme="minorHAnsi" w:cstheme="minorHAnsi"/>
          <w:lang w:val="en-US"/>
        </w:rPr>
        <w:t xml:space="preserve"> </w:t>
      </w:r>
      <w:r w:rsidR="00175EC8">
        <w:rPr>
          <w:rFonts w:asciiTheme="minorHAnsi" w:hAnsiTheme="minorHAnsi" w:cstheme="minorHAnsi"/>
          <w:lang w:val="en-US"/>
        </w:rPr>
        <w:t xml:space="preserve">de </w:t>
      </w:r>
      <w:r w:rsidRPr="00DA54A5">
        <w:rPr>
          <w:rFonts w:asciiTheme="minorHAnsi" w:hAnsiTheme="minorHAnsi" w:cstheme="minorHAnsi"/>
          <w:lang w:val="en-US"/>
        </w:rPr>
        <w:t>tip</w:t>
      </w:r>
      <w:r w:rsidR="00175EC8">
        <w:rPr>
          <w:rFonts w:asciiTheme="minorHAnsi" w:hAnsiTheme="minorHAnsi" w:cstheme="minorHAnsi"/>
          <w:lang w:val="en-US"/>
        </w:rPr>
        <w:t xml:space="preserve"> </w:t>
      </w:r>
      <w:r w:rsidRPr="00175EC8">
        <w:rPr>
          <w:rFonts w:asciiTheme="minorHAnsi" w:hAnsiTheme="minorHAnsi" w:cstheme="minorHAnsi"/>
          <w:i/>
          <w:iCs/>
          <w:lang w:val="en-US"/>
        </w:rPr>
        <w:t>person</w:t>
      </w:r>
      <w:r w:rsidR="00175EC8">
        <w:rPr>
          <w:rFonts w:asciiTheme="minorHAnsi" w:hAnsiTheme="minorHAnsi" w:cstheme="minorHAnsi"/>
          <w:lang w:val="en-US"/>
        </w:rPr>
        <w:t xml:space="preserve"> sau </w:t>
      </w:r>
      <w:r w:rsidRPr="00175EC8">
        <w:rPr>
          <w:rFonts w:asciiTheme="minorHAnsi" w:hAnsiTheme="minorHAnsi" w:cstheme="minorHAnsi"/>
          <w:i/>
          <w:iCs/>
          <w:lang w:val="en-US"/>
        </w:rPr>
        <w:t>calculated</w:t>
      </w:r>
    </w:p>
    <w:p w14:paraId="34E60CC5" w14:textId="07431FD9" w:rsidR="005F4FD5" w:rsidRPr="00DA54A5" w:rsidRDefault="005F4FD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3529759D" wp14:editId="79517764">
            <wp:extent cx="5054321" cy="22733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118" cy="2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426" w14:textId="6BA74FC0" w:rsidR="00B14E9D" w:rsidRPr="005F4FD5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 xml:space="preserve">Min </w:t>
      </w:r>
      <w:r w:rsidR="00175EC8">
        <w:rPr>
          <w:rFonts w:asciiTheme="minorHAnsi" w:hAnsiTheme="minorHAnsi" w:cstheme="minorHAnsi"/>
          <w:lang w:val="en-US"/>
        </w:rPr>
        <w:t>2</w:t>
      </w:r>
      <w:r w:rsidR="004543BA">
        <w:rPr>
          <w:rFonts w:asciiTheme="minorHAnsi" w:hAnsiTheme="minorHAnsi" w:cstheme="minorHAnsi"/>
          <w:lang w:val="en-US"/>
        </w:rPr>
        <w:t xml:space="preserve"> înlănțui</w:t>
      </w:r>
      <w:r w:rsidR="00175EC8">
        <w:rPr>
          <w:rFonts w:asciiTheme="minorHAnsi" w:hAnsiTheme="minorHAnsi" w:cstheme="minorHAnsi"/>
          <w:lang w:val="en-US"/>
        </w:rPr>
        <w:t>ri între liste</w:t>
      </w:r>
      <w:r w:rsidR="004543BA">
        <w:rPr>
          <w:rFonts w:asciiTheme="minorHAnsi" w:hAnsiTheme="minorHAnsi" w:cstheme="minorHAnsi"/>
          <w:lang w:val="en-US"/>
        </w:rPr>
        <w:t xml:space="preserve"> (</w:t>
      </w:r>
      <w:r w:rsidRPr="00DA54A5">
        <w:rPr>
          <w:rFonts w:asciiTheme="minorHAnsi" w:hAnsiTheme="minorHAnsi" w:cstheme="minorHAnsi"/>
          <w:lang w:val="en-US"/>
        </w:rPr>
        <w:t xml:space="preserve">Coloană de tip </w:t>
      </w:r>
      <w:r w:rsidRPr="00175EC8">
        <w:rPr>
          <w:rFonts w:asciiTheme="minorHAnsi" w:hAnsiTheme="minorHAnsi" w:cstheme="minorHAnsi"/>
          <w:i/>
          <w:iCs/>
          <w:lang w:val="en-US"/>
        </w:rPr>
        <w:t>lookup</w:t>
      </w:r>
      <w:r w:rsidRPr="00DA54A5">
        <w:rPr>
          <w:rFonts w:asciiTheme="minorHAnsi" w:hAnsiTheme="minorHAnsi" w:cstheme="minorHAnsi"/>
          <w:lang w:val="en-US"/>
        </w:rPr>
        <w:t>)</w:t>
      </w:r>
    </w:p>
    <w:p w14:paraId="0CAB7356" w14:textId="455E39C7" w:rsidR="005F4FD5" w:rsidRDefault="005F4FD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5B55F620" wp14:editId="4ADC113B">
            <wp:extent cx="4366009" cy="70014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37" cy="7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6A46" w14:textId="1CEC74E5" w:rsidR="005F4FD5" w:rsidRDefault="005F4FD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248A80A1" wp14:editId="3F0EC5B7">
            <wp:extent cx="4670423" cy="14570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812" cy="1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3B66" w14:textId="572A5A92" w:rsidR="005F4FD5" w:rsidRPr="00DA54A5" w:rsidRDefault="005F4FD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0EE169CF" wp14:editId="423C5D2A">
            <wp:extent cx="4602145" cy="1715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792" cy="1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106F" w14:textId="34C3D8AC" w:rsidR="00B14E9D" w:rsidRPr="005F4FD5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Min 1 coloană</w:t>
      </w:r>
      <w:r w:rsidR="00175EC8">
        <w:rPr>
          <w:rFonts w:asciiTheme="minorHAnsi" w:hAnsiTheme="minorHAnsi" w:cstheme="minorHAnsi"/>
          <w:lang w:val="en-US"/>
        </w:rPr>
        <w:t xml:space="preserve"> cu validare/</w:t>
      </w:r>
      <w:r w:rsidRPr="00DA54A5">
        <w:rPr>
          <w:rFonts w:asciiTheme="minorHAnsi" w:hAnsiTheme="minorHAnsi" w:cstheme="minorHAnsi"/>
          <w:lang w:val="en-US"/>
        </w:rPr>
        <w:t xml:space="preserve"> list</w:t>
      </w:r>
      <w:r w:rsidR="00175EC8">
        <w:rPr>
          <w:rFonts w:asciiTheme="minorHAnsi" w:hAnsiTheme="minorHAnsi" w:cstheme="minorHAnsi"/>
          <w:lang w:val="en-US"/>
        </w:rPr>
        <w:t>ă</w:t>
      </w:r>
      <w:r w:rsidRPr="00DA54A5">
        <w:rPr>
          <w:rFonts w:asciiTheme="minorHAnsi" w:hAnsiTheme="minorHAnsi" w:cstheme="minorHAnsi"/>
          <w:lang w:val="en-US"/>
        </w:rPr>
        <w:t xml:space="preserve"> custom</w:t>
      </w:r>
    </w:p>
    <w:p w14:paraId="585C0285" w14:textId="5F6B4C36" w:rsidR="005F4FD5" w:rsidRDefault="005F4FD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2AB04AFC" wp14:editId="65A3FE9A">
            <wp:extent cx="3788228" cy="158814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628" cy="15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8D88" w14:textId="264E85C8" w:rsidR="005F4FD5" w:rsidRPr="00DA54A5" w:rsidRDefault="005F4FD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5F4FD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2D6F1FC0" wp14:editId="6318CBD9">
            <wp:extent cx="2867443" cy="177065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397" cy="17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48DD" w14:textId="5A551A68" w:rsidR="00B14E9D" w:rsidRPr="008A4199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Min 2 view-uri custom pentru fiecare listă (min.1 view/ listă cu funcții sortare, filtrare și customizare stil)</w:t>
      </w:r>
    </w:p>
    <w:p w14:paraId="0DE2E838" w14:textId="77E7C5E2" w:rsidR="008A4199" w:rsidRDefault="008A4199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A4199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14785989" wp14:editId="2534DBFA">
            <wp:extent cx="5330483" cy="149720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568" cy="15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48F" w14:textId="70580816" w:rsidR="008A4199" w:rsidRDefault="008A4199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A4199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590C3AF6" wp14:editId="07700AB9">
            <wp:extent cx="5365820" cy="126463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6459" cy="12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CA0" w14:textId="347F249A" w:rsidR="008A4199" w:rsidRDefault="008A4199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A4199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06682E0F" wp14:editId="3F41E609">
            <wp:extent cx="3858567" cy="1526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5037" cy="153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533" w14:textId="1E1DD6B5" w:rsidR="008A4199" w:rsidRDefault="008A4199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A4199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79C2B2A5" wp14:editId="19A32727">
            <wp:extent cx="5622053" cy="89436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681" cy="9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348E" w14:textId="7B32B58B" w:rsidR="008A4199" w:rsidRDefault="008A4199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A4199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2A95A886" wp14:editId="73C22C84">
            <wp:extent cx="4501661" cy="17213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958" cy="17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D6B" w14:textId="28B839ED" w:rsidR="008A4199" w:rsidRDefault="00F23C63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F23C63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4F4EEA77" wp14:editId="3F8D3F0A">
            <wp:extent cx="4401178" cy="9554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973" cy="9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0407" w14:textId="23C818E0" w:rsidR="00F23C63" w:rsidRDefault="00F23C63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F23C63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7785AF0C" wp14:editId="63CBFD7A">
            <wp:extent cx="4069582" cy="17543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458" cy="17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DE6" w14:textId="55983D9A" w:rsidR="00F23C63" w:rsidRDefault="00F23C63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F23C63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6C3B8B86" wp14:editId="2CF1DC2C">
            <wp:extent cx="4727749" cy="10682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207" cy="10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30EF" w14:textId="19103186" w:rsidR="00F23C63" w:rsidRDefault="00F23C63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F23C63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5764F205" wp14:editId="5F389746">
            <wp:extent cx="4697604" cy="2420571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796" cy="24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9409" w14:textId="498C565F" w:rsidR="00F23C63" w:rsidRPr="00DA54A5" w:rsidRDefault="00F23C63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F23C63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27DA661C" wp14:editId="333A7A60">
            <wp:extent cx="4873450" cy="267102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164" cy="26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3EA0" w14:textId="6A44DD5F" w:rsidR="00B14E9D" w:rsidRPr="003101B4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Min 3 pagini:</w:t>
      </w:r>
    </w:p>
    <w:p w14:paraId="6EED6BDC" w14:textId="0A7B9699" w:rsidR="003101B4" w:rsidRPr="00DA54A5" w:rsidRDefault="003101B4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3101B4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424D2859" wp14:editId="215FEA9E">
            <wp:extent cx="4776109" cy="2547257"/>
            <wp:effectExtent l="0" t="0" r="571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5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28A9" w14:textId="77B88257" w:rsidR="00B14E9D" w:rsidRPr="003101B4" w:rsidRDefault="00B14E9D" w:rsidP="00B14E9D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lastRenderedPageBreak/>
        <w:t>Pag Home = prezentarea conceptului magazinului (integrare containere de continut de tip lista)</w:t>
      </w:r>
    </w:p>
    <w:p w14:paraId="7C6D46BA" w14:textId="4B4B2DB9" w:rsidR="003101B4" w:rsidRPr="00DA54A5" w:rsidRDefault="003101B4" w:rsidP="00B14E9D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3101B4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1E25F7D1" wp14:editId="2BEB1BAE">
            <wp:extent cx="5943600" cy="7240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F80" w14:textId="75919AC7" w:rsidR="00B14E9D" w:rsidRPr="003101B4" w:rsidRDefault="00B14E9D" w:rsidP="004543BA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Pag Prezentare produse</w:t>
      </w:r>
      <w:r w:rsidR="004543BA">
        <w:rPr>
          <w:rFonts w:asciiTheme="minorHAnsi" w:hAnsiTheme="minorHAnsi" w:cstheme="minorHAnsi"/>
          <w:lang w:val="en-US"/>
        </w:rPr>
        <w:t xml:space="preserve"> </w:t>
      </w:r>
      <w:r w:rsidR="004543BA" w:rsidRPr="00DA54A5">
        <w:rPr>
          <w:rFonts w:asciiTheme="minorHAnsi" w:hAnsiTheme="minorHAnsi" w:cstheme="minorHAnsi"/>
          <w:lang w:val="en-US"/>
        </w:rPr>
        <w:t>(integrare containere de continut de tip lista)</w:t>
      </w:r>
    </w:p>
    <w:p w14:paraId="6DEBC9D0" w14:textId="013B5619" w:rsidR="003101B4" w:rsidRPr="004543BA" w:rsidRDefault="003101B4" w:rsidP="004543BA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3101B4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5C629CB3" wp14:editId="0EE654EF">
            <wp:extent cx="5943600" cy="7095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5EC1" w14:textId="77777777" w:rsidR="00B14E9D" w:rsidRPr="00DA54A5" w:rsidRDefault="00B14E9D" w:rsidP="00B14E9D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Pag Feedback clienti = pagină integrare min. 3 containere de conținut</w:t>
      </w:r>
    </w:p>
    <w:p w14:paraId="60E7788C" w14:textId="35551A35" w:rsidR="00817E9D" w:rsidRDefault="00B14E9D" w:rsidP="00817E9D">
      <w:pPr>
        <w:pStyle w:val="ListParagraph"/>
        <w:ind w:left="2304"/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t xml:space="preserve">( </w:t>
      </w:r>
      <w:r w:rsidRPr="00DA54A5">
        <w:rPr>
          <w:rFonts w:asciiTheme="minorHAnsi" w:hAnsiTheme="minorHAnsi" w:cstheme="minorHAnsi"/>
          <w:i/>
          <w:lang w:val="en-US"/>
        </w:rPr>
        <w:t>Webparts, exclus liste</w:t>
      </w:r>
      <w:r w:rsidRPr="00DA54A5">
        <w:rPr>
          <w:rFonts w:asciiTheme="minorHAnsi" w:hAnsiTheme="minorHAnsi" w:cstheme="minorHAnsi"/>
          <w:lang w:val="en-US"/>
        </w:rPr>
        <w:t xml:space="preserve">) </w:t>
      </w:r>
    </w:p>
    <w:p w14:paraId="1CDB44BD" w14:textId="0EFA0976" w:rsidR="003101B4" w:rsidRDefault="003101B4" w:rsidP="00817E9D">
      <w:pPr>
        <w:pStyle w:val="ListParagraph"/>
        <w:ind w:left="2304"/>
        <w:rPr>
          <w:rFonts w:asciiTheme="minorHAnsi" w:hAnsiTheme="minorHAnsi" w:cstheme="minorHAnsi"/>
          <w:lang w:val="en-US"/>
        </w:rPr>
      </w:pPr>
      <w:r w:rsidRPr="003101B4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2949B295" wp14:editId="310886E4">
            <wp:extent cx="5943600" cy="77063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9969" w14:textId="77777777" w:rsidR="00817E9D" w:rsidRPr="00DA54A5" w:rsidRDefault="00817E9D" w:rsidP="00817E9D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Pag Feedback clienti = pagină integrare min. 3 containere de conținut</w:t>
      </w:r>
    </w:p>
    <w:p w14:paraId="2286DBE4" w14:textId="2F795AAC" w:rsidR="00817E9D" w:rsidRDefault="00817E9D" w:rsidP="00817E9D">
      <w:pPr>
        <w:pStyle w:val="ListParagraph"/>
        <w:ind w:left="2304"/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t xml:space="preserve">( </w:t>
      </w:r>
      <w:r w:rsidRPr="00DA54A5">
        <w:rPr>
          <w:rFonts w:asciiTheme="minorHAnsi" w:hAnsiTheme="minorHAnsi" w:cstheme="minorHAnsi"/>
          <w:i/>
          <w:lang w:val="en-US"/>
        </w:rPr>
        <w:t>Webparts, exclus liste</w:t>
      </w:r>
      <w:r>
        <w:rPr>
          <w:rFonts w:asciiTheme="minorHAnsi" w:hAnsiTheme="minorHAnsi" w:cstheme="minorHAnsi"/>
          <w:i/>
          <w:lang w:val="en-US"/>
        </w:rPr>
        <w:t>) e.g.: Feedback Form</w:t>
      </w:r>
    </w:p>
    <w:p w14:paraId="02420F8D" w14:textId="2F2BB571" w:rsidR="00817E9D" w:rsidRDefault="00817E9D" w:rsidP="00817E9D">
      <w:pPr>
        <w:pStyle w:val="ListParagraph"/>
        <w:ind w:left="2304"/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lastRenderedPageBreak/>
        <w:t xml:space="preserve">Pag </w:t>
      </w:r>
      <w:r>
        <w:rPr>
          <w:rFonts w:asciiTheme="minorHAnsi" w:hAnsiTheme="minorHAnsi" w:cstheme="minorHAnsi"/>
          <w:lang w:val="en-US"/>
        </w:rPr>
        <w:t xml:space="preserve">Contact = pagină integrare min 2 containere de conținut </w:t>
      </w:r>
      <w:r w:rsidRPr="00DA54A5">
        <w:rPr>
          <w:rFonts w:asciiTheme="minorHAnsi" w:hAnsiTheme="minorHAnsi" w:cstheme="minorHAnsi"/>
          <w:lang w:val="en-US"/>
        </w:rPr>
        <w:t xml:space="preserve">( </w:t>
      </w:r>
      <w:r w:rsidRPr="00DA54A5">
        <w:rPr>
          <w:rFonts w:asciiTheme="minorHAnsi" w:hAnsiTheme="minorHAnsi" w:cstheme="minorHAnsi"/>
          <w:i/>
          <w:lang w:val="en-US"/>
        </w:rPr>
        <w:t>Webparts, exclus liste</w:t>
      </w:r>
      <w:r>
        <w:rPr>
          <w:rFonts w:asciiTheme="minorHAnsi" w:hAnsiTheme="minorHAnsi" w:cstheme="minorHAnsi"/>
          <w:i/>
          <w:lang w:val="en-US"/>
        </w:rPr>
        <w:t xml:space="preserve">) e.g.: Google Maps, Content Editor </w:t>
      </w:r>
      <w:r>
        <w:rPr>
          <w:rFonts w:asciiTheme="minorHAnsi" w:hAnsiTheme="minorHAnsi" w:cstheme="minorHAnsi"/>
          <w:lang w:val="en-US"/>
        </w:rPr>
        <w:t>cu adresă fizică de tip text etc.</w:t>
      </w:r>
    </w:p>
    <w:p w14:paraId="3ADC7702" w14:textId="33B4619B" w:rsidR="003101B4" w:rsidRPr="00817E9D" w:rsidRDefault="003101B4" w:rsidP="00817E9D">
      <w:pPr>
        <w:pStyle w:val="ListParagraph"/>
        <w:ind w:left="2304"/>
        <w:rPr>
          <w:rFonts w:asciiTheme="minorHAnsi" w:hAnsiTheme="minorHAnsi" w:cstheme="minorHAnsi"/>
          <w:lang w:val="en-US"/>
        </w:rPr>
      </w:pPr>
      <w:r w:rsidRPr="003101B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A11568B" wp14:editId="151D4B3D">
            <wp:extent cx="5943600" cy="64382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AA3D" w14:textId="77777777" w:rsidR="00B14E9D" w:rsidRPr="00DA54A5" w:rsidRDefault="00B14E9D" w:rsidP="00B14E9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Navigare:</w:t>
      </w:r>
    </w:p>
    <w:p w14:paraId="517832C3" w14:textId="77777777" w:rsidR="00817E9D" w:rsidRPr="00817E9D" w:rsidRDefault="00B14E9D" w:rsidP="00D20C3B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 xml:space="preserve">Personalizare </w:t>
      </w:r>
    </w:p>
    <w:p w14:paraId="22E7D4A7" w14:textId="40961EEB" w:rsidR="00817E9D" w:rsidRPr="00817E9D" w:rsidRDefault="00B14E9D" w:rsidP="00817E9D">
      <w:pPr>
        <w:pStyle w:val="ListParagraph"/>
        <w:ind w:left="1584"/>
        <w:rPr>
          <w:rFonts w:asciiTheme="minorHAnsi" w:hAnsiTheme="minorHAnsi" w:cstheme="minorHAnsi"/>
          <w:i/>
          <w:lang w:val="ro-RO"/>
        </w:rPr>
      </w:pPr>
      <w:r w:rsidRPr="00DA54A5">
        <w:rPr>
          <w:rFonts w:asciiTheme="minorHAnsi" w:hAnsiTheme="minorHAnsi" w:cstheme="minorHAnsi"/>
          <w:lang w:val="en-US"/>
        </w:rPr>
        <w:t>Quick Launch</w:t>
      </w:r>
      <w:r w:rsidR="00817E9D">
        <w:rPr>
          <w:rFonts w:asciiTheme="minorHAnsi" w:hAnsiTheme="minorHAnsi" w:cstheme="minorHAnsi"/>
          <w:lang w:val="en-US"/>
        </w:rPr>
        <w:t xml:space="preserve"> – va con</w:t>
      </w:r>
      <w:r w:rsidR="00817E9D">
        <w:rPr>
          <w:rFonts w:asciiTheme="minorHAnsi" w:hAnsiTheme="minorHAnsi" w:cstheme="minorHAnsi"/>
          <w:lang w:val="ro-RO"/>
        </w:rPr>
        <w:t>ține link-uri legătură către listele instanțiate</w:t>
      </w:r>
    </w:p>
    <w:p w14:paraId="28E99BBC" w14:textId="71BDFE96" w:rsidR="00B14E9D" w:rsidRPr="00DA54A5" w:rsidRDefault="00DA54A5" w:rsidP="00817E9D">
      <w:pPr>
        <w:pStyle w:val="ListParagraph"/>
        <w:ind w:left="1584"/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TopLinkB</w:t>
      </w:r>
      <w:r w:rsidR="00B14E9D" w:rsidRPr="00DA54A5">
        <w:rPr>
          <w:rFonts w:asciiTheme="minorHAnsi" w:hAnsiTheme="minorHAnsi" w:cstheme="minorHAnsi"/>
          <w:lang w:val="en-US"/>
        </w:rPr>
        <w:t>ar</w:t>
      </w:r>
      <w:r w:rsidR="00817E9D">
        <w:rPr>
          <w:rFonts w:asciiTheme="minorHAnsi" w:hAnsiTheme="minorHAnsi" w:cstheme="minorHAnsi"/>
          <w:lang w:val="en-US"/>
        </w:rPr>
        <w:t xml:space="preserve"> – va conține link-uri către 3 pagini</w:t>
      </w:r>
    </w:p>
    <w:p w14:paraId="25085044" w14:textId="1FDC1836" w:rsidR="00B14E9D" w:rsidRPr="003101B4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Link-uri redundante șterse</w:t>
      </w:r>
    </w:p>
    <w:p w14:paraId="59999A2B" w14:textId="68560A86" w:rsidR="003101B4" w:rsidRPr="00DA54A5" w:rsidRDefault="003101B4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3101B4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47DE9CE2" wp14:editId="27FE279D">
            <wp:extent cx="3511899" cy="2275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2957" cy="22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19CB" w14:textId="77777777" w:rsidR="00B14E9D" w:rsidRPr="00DA54A5" w:rsidRDefault="00B14E9D" w:rsidP="00B14E9D">
      <w:pPr>
        <w:pStyle w:val="ListParagraph"/>
        <w:ind w:left="1584"/>
        <w:rPr>
          <w:rFonts w:asciiTheme="minorHAnsi" w:hAnsiTheme="minorHAnsi" w:cstheme="minorHAnsi"/>
          <w:i/>
          <w:lang w:val="en-US"/>
        </w:rPr>
      </w:pPr>
    </w:p>
    <w:p w14:paraId="44765976" w14:textId="77777777" w:rsidR="00B14E9D" w:rsidRPr="00DA54A5" w:rsidRDefault="00B14E9D" w:rsidP="00B14E9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Interfață:</w:t>
      </w:r>
      <w:r w:rsidR="00DA54A5">
        <w:rPr>
          <w:rFonts w:asciiTheme="minorHAnsi" w:hAnsiTheme="minorHAnsi" w:cstheme="minorHAnsi"/>
          <w:lang w:val="en-US"/>
        </w:rPr>
        <w:t xml:space="preserve"> </w:t>
      </w:r>
    </w:p>
    <w:p w14:paraId="0B52E01C" w14:textId="3FC47CC4" w:rsidR="00B14E9D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 xml:space="preserve">Customizare look&amp;feel: </w:t>
      </w:r>
      <w:r w:rsidRPr="00817E9D">
        <w:rPr>
          <w:rFonts w:asciiTheme="minorHAnsi" w:hAnsiTheme="minorHAnsi" w:cstheme="minorHAnsi"/>
          <w:i/>
          <w:lang w:val="en-US"/>
        </w:rPr>
        <w:t>logo, descriere, temă</w:t>
      </w:r>
    </w:p>
    <w:p w14:paraId="6FF34770" w14:textId="7DD937E0" w:rsidR="00E06FA1" w:rsidRDefault="00281C3F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281C3F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11419532" wp14:editId="73312031">
            <wp:extent cx="2647741" cy="1980998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9146" cy="198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4628" w14:textId="34587F40" w:rsidR="00E06FA1" w:rsidRDefault="00281C3F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281C3F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7047C06E" wp14:editId="0BAE2F47">
            <wp:extent cx="2857899" cy="962159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687" w14:textId="3C6C01D1" w:rsidR="00281C3F" w:rsidRDefault="00460B47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460B47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0849BC46" wp14:editId="3833F5DD">
            <wp:extent cx="5943600" cy="24174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34C" w14:textId="30AA2DAD" w:rsidR="00460B47" w:rsidRPr="00DA54A5" w:rsidRDefault="00460B47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460B47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0BA70DC8" wp14:editId="7F5BEC44">
            <wp:extent cx="5943600" cy="27793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364B" w14:textId="77777777" w:rsidR="00B14E9D" w:rsidRPr="00DA54A5" w:rsidRDefault="00B14E9D" w:rsidP="00B14E9D">
      <w:pPr>
        <w:pStyle w:val="ListParagraph"/>
        <w:ind w:left="1584"/>
        <w:rPr>
          <w:rFonts w:asciiTheme="minorHAnsi" w:hAnsiTheme="minorHAnsi" w:cstheme="minorHAnsi"/>
          <w:i/>
          <w:lang w:val="en-US"/>
        </w:rPr>
      </w:pPr>
    </w:p>
    <w:p w14:paraId="236B7D7E" w14:textId="77777777" w:rsidR="00B14E9D" w:rsidRPr="00DA54A5" w:rsidRDefault="00B14E9D" w:rsidP="00B14E9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Permisiuni *:</w:t>
      </w:r>
      <w:r w:rsidR="00DA54A5">
        <w:rPr>
          <w:rFonts w:asciiTheme="minorHAnsi" w:hAnsiTheme="minorHAnsi" w:cstheme="minorHAnsi"/>
          <w:lang w:val="en-US"/>
        </w:rPr>
        <w:t xml:space="preserve"> </w:t>
      </w:r>
    </w:p>
    <w:p w14:paraId="6DB9FE9F" w14:textId="701D185E" w:rsidR="00B14E9D" w:rsidRPr="00D6658C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Nivel site</w:t>
      </w:r>
    </w:p>
    <w:p w14:paraId="273CC669" w14:textId="11DCC0C7" w:rsidR="00D6658C" w:rsidRDefault="00D6658C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6658C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45DB448B" wp14:editId="07E907CC">
            <wp:extent cx="5094403" cy="19142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918" cy="19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5773" w14:textId="0DF0DE11" w:rsidR="008C1CC5" w:rsidRPr="00DA54A5" w:rsidRDefault="008C1CC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C1CC5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6C83F516" wp14:editId="4F364B0D">
            <wp:extent cx="5943600" cy="1363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0E47" w14:textId="6A1A263E" w:rsidR="00B14E9D" w:rsidRPr="008C1CC5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Nivel listă</w:t>
      </w:r>
    </w:p>
    <w:p w14:paraId="083A0207" w14:textId="10A9239D" w:rsidR="008C1CC5" w:rsidRDefault="008C1CC5" w:rsidP="008C1CC5">
      <w:pPr>
        <w:rPr>
          <w:rFonts w:asciiTheme="minorHAnsi" w:hAnsiTheme="minorHAnsi" w:cstheme="minorHAnsi"/>
          <w:i/>
          <w:lang w:val="en-US"/>
        </w:rPr>
      </w:pPr>
    </w:p>
    <w:p w14:paraId="43C7EF1D" w14:textId="682D0466" w:rsidR="008C1CC5" w:rsidRDefault="008C1CC5" w:rsidP="008C1CC5">
      <w:pPr>
        <w:rPr>
          <w:rFonts w:asciiTheme="minorHAnsi" w:hAnsiTheme="minorHAnsi" w:cstheme="minorHAnsi"/>
          <w:i/>
          <w:lang w:val="en-US"/>
        </w:rPr>
      </w:pPr>
    </w:p>
    <w:p w14:paraId="220EA73B" w14:textId="273244AC" w:rsidR="008C1CC5" w:rsidRDefault="008C1CC5" w:rsidP="008C1CC5">
      <w:pPr>
        <w:rPr>
          <w:rFonts w:asciiTheme="minorHAnsi" w:hAnsiTheme="minorHAnsi" w:cstheme="minorHAnsi"/>
          <w:i/>
          <w:lang w:val="en-US"/>
        </w:rPr>
      </w:pPr>
    </w:p>
    <w:p w14:paraId="4E8143D7" w14:textId="50146246" w:rsidR="008C1CC5" w:rsidRDefault="008C1CC5" w:rsidP="008C1CC5">
      <w:pPr>
        <w:rPr>
          <w:rFonts w:asciiTheme="minorHAnsi" w:hAnsiTheme="minorHAnsi" w:cstheme="minorHAnsi"/>
          <w:i/>
          <w:lang w:val="en-US"/>
        </w:rPr>
      </w:pPr>
    </w:p>
    <w:p w14:paraId="390B0919" w14:textId="3BD9BF63" w:rsidR="008C1CC5" w:rsidRPr="008C1CC5" w:rsidRDefault="008C1CC5" w:rsidP="008C1CC5">
      <w:pPr>
        <w:ind w:left="1440"/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i/>
          <w:lang w:val="en-US"/>
        </w:rPr>
        <w:t>Permisiune de editare a utilizatorului Silviu Paul Raica , doar asupra Listei :”Prezentare produse”.</w:t>
      </w:r>
    </w:p>
    <w:p w14:paraId="5DC1C55F" w14:textId="3C0813FD" w:rsidR="008C1CC5" w:rsidRPr="00DA54A5" w:rsidRDefault="008C1CC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C1CC5">
        <w:rPr>
          <w:rFonts w:asciiTheme="minorHAnsi" w:hAnsiTheme="minorHAnsi" w:cstheme="minorHAnsi"/>
          <w:i/>
          <w:noProof/>
          <w:lang w:val="en-US"/>
        </w:rPr>
        <w:drawing>
          <wp:inline distT="0" distB="0" distL="0" distR="0" wp14:anchorId="1CF3A19C" wp14:editId="5C4F526E">
            <wp:extent cx="5943600" cy="2371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7EA6" w14:textId="2B900551" w:rsidR="00B14E9D" w:rsidRPr="008C1CC5" w:rsidRDefault="00B14E9D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DA54A5">
        <w:rPr>
          <w:rFonts w:asciiTheme="minorHAnsi" w:hAnsiTheme="minorHAnsi" w:cstheme="minorHAnsi"/>
          <w:lang w:val="en-US"/>
        </w:rPr>
        <w:t>Nivel element de listă</w:t>
      </w:r>
    </w:p>
    <w:p w14:paraId="4F28D1C9" w14:textId="0F700DB1" w:rsidR="008C1CC5" w:rsidRPr="00DA54A5" w:rsidRDefault="008C1CC5" w:rsidP="00B14E9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i/>
          <w:lang w:val="en-US"/>
        </w:rPr>
      </w:pPr>
      <w:r w:rsidRPr="008C1CC5">
        <w:rPr>
          <w:rFonts w:asciiTheme="minorHAnsi" w:hAnsiTheme="minorHAnsi" w:cstheme="minorHAnsi"/>
          <w:i/>
          <w:noProof/>
          <w:lang w:val="en-US"/>
        </w:rPr>
        <w:lastRenderedPageBreak/>
        <w:drawing>
          <wp:inline distT="0" distB="0" distL="0" distR="0" wp14:anchorId="58CA01B0" wp14:editId="6948FE97">
            <wp:extent cx="5943600" cy="31299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3BC" w14:textId="29990131" w:rsidR="00B14E9D" w:rsidRDefault="00817E9D" w:rsidP="00817E9D">
      <w:pPr>
        <w:ind w:left="288" w:firstLine="576"/>
        <w:rPr>
          <w:rFonts w:asciiTheme="minorHAnsi" w:hAnsiTheme="minorHAnsi" w:cstheme="minorHAnsi"/>
          <w:i/>
          <w:lang w:val="en-US"/>
        </w:rPr>
      </w:pPr>
      <w:r>
        <w:rPr>
          <w:rFonts w:asciiTheme="minorHAnsi" w:hAnsiTheme="minorHAnsi" w:cstheme="minorHAnsi"/>
          <w:lang w:val="en-US"/>
        </w:rPr>
        <w:t xml:space="preserve">Notă: </w:t>
      </w:r>
      <w:r w:rsidR="00B14E9D" w:rsidRPr="00DA54A5">
        <w:rPr>
          <w:rFonts w:asciiTheme="minorHAnsi" w:hAnsiTheme="minorHAnsi" w:cstheme="minorHAnsi"/>
          <w:i/>
          <w:lang w:val="en-US"/>
        </w:rPr>
        <w:t>Permisiunile vor fi acordate colegilor ( vezi username conturi DidaTec: nume.prenume)</w:t>
      </w:r>
    </w:p>
    <w:p w14:paraId="01E33FB0" w14:textId="5385324A" w:rsidR="0059083B" w:rsidRDefault="0059083B" w:rsidP="0059083B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t>Im</w:t>
      </w:r>
      <w:r w:rsidR="00817E9D">
        <w:rPr>
          <w:rFonts w:asciiTheme="minorHAnsi" w:hAnsiTheme="minorHAnsi" w:cstheme="minorHAnsi"/>
          <w:lang w:val="en-US"/>
        </w:rPr>
        <w:t>p</w:t>
      </w:r>
      <w:r w:rsidRPr="00DA54A5">
        <w:rPr>
          <w:rFonts w:asciiTheme="minorHAnsi" w:hAnsiTheme="minorHAnsi" w:cstheme="minorHAnsi"/>
          <w:lang w:val="en-US"/>
        </w:rPr>
        <w:t xml:space="preserve">lementare Workflow Microsoft SharePoint </w:t>
      </w:r>
    </w:p>
    <w:p w14:paraId="14822875" w14:textId="5417860B" w:rsidR="00541360" w:rsidRDefault="0059083B" w:rsidP="009F408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Min </w:t>
      </w:r>
      <w:r w:rsidR="009F4082">
        <w:rPr>
          <w:rFonts w:asciiTheme="minorHAnsi" w:hAnsiTheme="minorHAnsi" w:cstheme="minorHAnsi"/>
          <w:lang w:val="en-US"/>
        </w:rPr>
        <w:t>2</w:t>
      </w:r>
      <w:r>
        <w:rPr>
          <w:rFonts w:asciiTheme="minorHAnsi" w:hAnsiTheme="minorHAnsi" w:cstheme="minorHAnsi"/>
          <w:lang w:val="en-US"/>
        </w:rPr>
        <w:t xml:space="preserve"> </w:t>
      </w:r>
      <w:r w:rsidR="009F4082">
        <w:rPr>
          <w:rFonts w:asciiTheme="minorHAnsi" w:hAnsiTheme="minorHAnsi" w:cstheme="minorHAnsi"/>
          <w:lang w:val="en-US"/>
        </w:rPr>
        <w:t xml:space="preserve">fluxuri Microsoft Flow (Sharepoint), folosind template-urile existente </w:t>
      </w:r>
    </w:p>
    <w:p w14:paraId="4D1F21A5" w14:textId="7F3CA3A8" w:rsidR="00700211" w:rsidRDefault="00700211" w:rsidP="009F408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lang w:val="en-US"/>
        </w:rPr>
      </w:pPr>
      <w:r w:rsidRPr="0070021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45F7385" wp14:editId="2DF6F910">
            <wp:extent cx="3245618" cy="416070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0924" cy="42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33C2" w14:textId="66706F0E" w:rsidR="00B7565F" w:rsidRDefault="00700211" w:rsidP="009F408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lang w:val="en-US"/>
        </w:rPr>
      </w:pPr>
      <w:r w:rsidRPr="00700211">
        <w:rPr>
          <w:rFonts w:asciiTheme="minorHAnsi" w:hAnsiTheme="minorHAnsi" w:cstheme="minorHAnsi"/>
          <w:lang w:val="en-US"/>
        </w:rPr>
        <w:lastRenderedPageBreak/>
        <w:t xml:space="preserve"> </w:t>
      </w:r>
      <w:r w:rsidR="00B7565F" w:rsidRPr="00B7565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4B98E78" wp14:editId="78275CAC">
            <wp:extent cx="5482428" cy="2426677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5433" cy="24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5C8F" w14:textId="0DD75D86" w:rsidR="00700211" w:rsidRDefault="00700211" w:rsidP="009F408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lang w:val="en-US"/>
        </w:rPr>
      </w:pPr>
      <w:r w:rsidRPr="0070021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A2B9F9F" wp14:editId="5CF8CB9B">
            <wp:extent cx="2641365" cy="2919046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3018" cy="29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9939" w14:textId="0705873A" w:rsidR="00B7565F" w:rsidRPr="009F4082" w:rsidRDefault="00700211" w:rsidP="009F408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lang w:val="en-US"/>
        </w:rPr>
      </w:pPr>
      <w:r w:rsidRPr="0070021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A216D25" wp14:editId="74B6FF34">
            <wp:extent cx="5310115" cy="2476919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8920" cy="24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74A5" w14:textId="77777777" w:rsidR="00B14E9D" w:rsidRPr="00541360" w:rsidRDefault="00B14E9D" w:rsidP="00B14E9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bCs/>
          <w:i/>
          <w:lang w:val="en-US"/>
        </w:rPr>
      </w:pPr>
      <w:r w:rsidRPr="00541360">
        <w:rPr>
          <w:rFonts w:asciiTheme="minorHAnsi" w:hAnsiTheme="minorHAnsi" w:cstheme="minorHAnsi"/>
          <w:b/>
          <w:bCs/>
          <w:lang w:val="en-US"/>
        </w:rPr>
        <w:lastRenderedPageBreak/>
        <w:t>Populare conținut site: liste/pagini cu un conținut real, adecvat temei</w:t>
      </w:r>
      <w:r w:rsidR="0059083B" w:rsidRPr="00541360">
        <w:rPr>
          <w:rFonts w:asciiTheme="minorHAnsi" w:hAnsiTheme="minorHAnsi" w:cstheme="minorHAnsi"/>
          <w:b/>
          <w:bCs/>
          <w:lang w:val="en-US"/>
        </w:rPr>
        <w:t xml:space="preserve"> (min 5 elemente / list</w:t>
      </w:r>
      <w:r w:rsidR="0059083B" w:rsidRPr="00541360">
        <w:rPr>
          <w:rFonts w:asciiTheme="minorHAnsi" w:hAnsiTheme="minorHAnsi" w:cstheme="minorHAnsi"/>
          <w:b/>
          <w:bCs/>
          <w:lang w:val="ro-RO"/>
        </w:rPr>
        <w:t>ă)</w:t>
      </w:r>
    </w:p>
    <w:p w14:paraId="5F5C832B" w14:textId="77777777" w:rsidR="00AF5367" w:rsidRPr="00DA54A5" w:rsidRDefault="00AF5367" w:rsidP="00AF5367">
      <w:pPr>
        <w:pStyle w:val="Heading1"/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t>Documentație</w:t>
      </w:r>
    </w:p>
    <w:p w14:paraId="7B210421" w14:textId="2566EFB5" w:rsidR="00AF5367" w:rsidRPr="00DA54A5" w:rsidRDefault="00AF5367" w:rsidP="00AF5367">
      <w:pPr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t xml:space="preserve">Documentația portalului presupune realizarea unui </w:t>
      </w:r>
      <w:r w:rsidR="00175EC8">
        <w:rPr>
          <w:rFonts w:asciiTheme="minorHAnsi" w:hAnsiTheme="minorHAnsi" w:cstheme="minorHAnsi"/>
          <w:lang w:val="ro-RO"/>
        </w:rPr>
        <w:t>document (.docx, .pdf) cu capturi de ecran pentru rezultatul fiecărui task.</w:t>
      </w:r>
    </w:p>
    <w:p w14:paraId="536BEE67" w14:textId="6DB2B4CE" w:rsidR="00B14E9D" w:rsidRPr="00DA54A5" w:rsidRDefault="00B14E9D" w:rsidP="00AA4D4E">
      <w:pPr>
        <w:pStyle w:val="Heading1"/>
        <w:rPr>
          <w:rFonts w:asciiTheme="minorHAnsi" w:hAnsiTheme="minorHAnsi" w:cstheme="minorHAnsi"/>
          <w:color w:val="FF0000"/>
          <w:lang w:val="en-US"/>
        </w:rPr>
      </w:pPr>
      <w:r w:rsidRPr="00DA54A5">
        <w:rPr>
          <w:rFonts w:asciiTheme="minorHAnsi" w:hAnsiTheme="minorHAnsi" w:cstheme="minorHAnsi"/>
          <w:lang w:val="en-US"/>
        </w:rPr>
        <w:t>Termen f</w:t>
      </w:r>
      <w:r w:rsidR="00AF5367" w:rsidRPr="00DA54A5">
        <w:rPr>
          <w:rFonts w:asciiTheme="minorHAnsi" w:hAnsiTheme="minorHAnsi" w:cstheme="minorHAnsi"/>
          <w:lang w:val="en-US"/>
        </w:rPr>
        <w:t>inalizare</w:t>
      </w:r>
      <w:r w:rsidR="00DA54A5" w:rsidRPr="00DA54A5">
        <w:rPr>
          <w:rFonts w:asciiTheme="minorHAnsi" w:hAnsiTheme="minorHAnsi" w:cstheme="minorHAnsi"/>
          <w:lang w:val="en-US"/>
        </w:rPr>
        <w:t xml:space="preserve">: </w:t>
      </w:r>
      <w:r w:rsidR="00175EC8">
        <w:rPr>
          <w:rFonts w:asciiTheme="minorHAnsi" w:hAnsiTheme="minorHAnsi" w:cstheme="minorHAnsi"/>
          <w:color w:val="FF0000"/>
          <w:lang w:val="en-US"/>
        </w:rPr>
        <w:t>1</w:t>
      </w:r>
      <w:r w:rsidR="009F4082">
        <w:rPr>
          <w:rFonts w:asciiTheme="minorHAnsi" w:hAnsiTheme="minorHAnsi" w:cstheme="minorHAnsi"/>
          <w:color w:val="FF0000"/>
          <w:lang w:val="en-US"/>
        </w:rPr>
        <w:t>8</w:t>
      </w:r>
      <w:r w:rsidR="00A93B79">
        <w:rPr>
          <w:rFonts w:asciiTheme="minorHAnsi" w:hAnsiTheme="minorHAnsi" w:cstheme="minorHAnsi"/>
          <w:color w:val="FF0000"/>
          <w:lang w:val="en-US"/>
        </w:rPr>
        <w:t>.</w:t>
      </w:r>
      <w:r w:rsidR="005769CA">
        <w:rPr>
          <w:rFonts w:asciiTheme="minorHAnsi" w:hAnsiTheme="minorHAnsi" w:cstheme="minorHAnsi"/>
          <w:color w:val="FF0000"/>
          <w:lang w:val="en-US"/>
        </w:rPr>
        <w:t>12</w:t>
      </w:r>
      <w:r w:rsidR="00A93B79">
        <w:rPr>
          <w:rFonts w:asciiTheme="minorHAnsi" w:hAnsiTheme="minorHAnsi" w:cstheme="minorHAnsi"/>
          <w:color w:val="FF0000"/>
          <w:lang w:val="en-US"/>
        </w:rPr>
        <w:t>.20</w:t>
      </w:r>
      <w:r w:rsidR="009F4082">
        <w:rPr>
          <w:rFonts w:asciiTheme="minorHAnsi" w:hAnsiTheme="minorHAnsi" w:cstheme="minorHAnsi"/>
          <w:color w:val="FF0000"/>
          <w:lang w:val="en-US"/>
        </w:rPr>
        <w:t>20</w:t>
      </w:r>
      <w:r w:rsidR="00175EC8">
        <w:rPr>
          <w:rFonts w:asciiTheme="minorHAnsi" w:hAnsiTheme="minorHAnsi" w:cstheme="minorHAnsi"/>
          <w:color w:val="FF0000"/>
          <w:lang w:val="en-US"/>
        </w:rPr>
        <w:t xml:space="preserve">, 11.59 </w:t>
      </w:r>
      <w:r w:rsidR="009F4082">
        <w:rPr>
          <w:rFonts w:asciiTheme="minorHAnsi" w:hAnsiTheme="minorHAnsi" w:cstheme="minorHAnsi"/>
          <w:color w:val="FF0000"/>
          <w:lang w:val="en-US"/>
        </w:rPr>
        <w:t>PM</w:t>
      </w:r>
      <w:r w:rsidR="00175EC8">
        <w:rPr>
          <w:rFonts w:asciiTheme="minorHAnsi" w:hAnsiTheme="minorHAnsi" w:cstheme="minorHAnsi"/>
          <w:color w:val="FF0000"/>
          <w:lang w:val="en-US"/>
        </w:rPr>
        <w:t xml:space="preserve"> (strict deadline)</w:t>
      </w:r>
    </w:p>
    <w:p w14:paraId="6EA5C58C" w14:textId="77777777" w:rsidR="00AF5367" w:rsidRPr="00DA54A5" w:rsidRDefault="00AF5367" w:rsidP="00AF5367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color w:val="FF0000"/>
          <w:lang w:val="en-US"/>
        </w:rPr>
      </w:pPr>
      <w:r w:rsidRPr="00DA54A5">
        <w:rPr>
          <w:rFonts w:asciiTheme="minorHAnsi" w:hAnsiTheme="minorHAnsi" w:cstheme="minorHAnsi"/>
          <w:color w:val="000000" w:themeColor="text1"/>
          <w:lang w:val="en-US"/>
        </w:rPr>
        <w:t>Finalizare implementare</w:t>
      </w:r>
    </w:p>
    <w:p w14:paraId="68988DC8" w14:textId="6196F7EE" w:rsidR="00AF5367" w:rsidRPr="009F4082" w:rsidRDefault="009F4082" w:rsidP="00AF5367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color w:val="FF0000"/>
          <w:highlight w:val="yellow"/>
          <w:lang w:val="en-US"/>
        </w:rPr>
      </w:pPr>
      <w:r w:rsidRPr="009F4082">
        <w:rPr>
          <w:rFonts w:asciiTheme="minorHAnsi" w:hAnsiTheme="minorHAnsi" w:cstheme="minorHAnsi"/>
          <w:color w:val="000000" w:themeColor="text1"/>
          <w:highlight w:val="yellow"/>
          <w:lang w:val="en-US"/>
        </w:rPr>
        <w:t>Partajare link</w:t>
      </w:r>
      <w:r w:rsidR="00973195">
        <w:rPr>
          <w:rFonts w:asciiTheme="minorHAnsi" w:hAnsiTheme="minorHAnsi" w:cstheme="minorHAnsi"/>
          <w:color w:val="000000" w:themeColor="text1"/>
          <w:highlight w:val="yellow"/>
          <w:lang w:val="en-US"/>
        </w:rPr>
        <w:t xml:space="preserve"> – TBA</w:t>
      </w:r>
    </w:p>
    <w:p w14:paraId="7466842A" w14:textId="4F482834" w:rsidR="009F4082" w:rsidRPr="009F4082" w:rsidRDefault="009F4082" w:rsidP="00AF5367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color w:val="FF0000"/>
          <w:highlight w:val="yellow"/>
          <w:lang w:val="en-US"/>
        </w:rPr>
      </w:pPr>
      <w:r w:rsidRPr="009F4082">
        <w:rPr>
          <w:rFonts w:asciiTheme="minorHAnsi" w:hAnsiTheme="minorHAnsi" w:cstheme="minorHAnsi"/>
          <w:color w:val="000000" w:themeColor="text1"/>
          <w:highlight w:val="yellow"/>
          <w:lang w:val="en-US"/>
        </w:rPr>
        <w:t>Partajare documentație</w:t>
      </w:r>
      <w:r w:rsidR="00973195">
        <w:rPr>
          <w:rFonts w:asciiTheme="minorHAnsi" w:hAnsiTheme="minorHAnsi" w:cstheme="minorHAnsi"/>
          <w:color w:val="000000" w:themeColor="text1"/>
          <w:highlight w:val="yellow"/>
          <w:lang w:val="en-US"/>
        </w:rPr>
        <w:t xml:space="preserve"> - TBA</w:t>
      </w:r>
    </w:p>
    <w:p w14:paraId="4D4B98AA" w14:textId="11468388" w:rsidR="00DA54A5" w:rsidRDefault="00175EC8" w:rsidP="00175EC8">
      <w:pPr>
        <w:jc w:val="left"/>
        <w:rPr>
          <w:rFonts w:asciiTheme="minorHAnsi" w:hAnsiTheme="minorHAnsi" w:cstheme="minorHAnsi"/>
          <w:b/>
          <w:color w:val="000000" w:themeColor="text1"/>
          <w:lang w:val="en-US"/>
        </w:rPr>
      </w:pPr>
      <w:r w:rsidRPr="00175EC8">
        <w:rPr>
          <w:rFonts w:asciiTheme="minorHAnsi" w:hAnsiTheme="minorHAnsi" w:cstheme="minorHAnsi"/>
          <w:b/>
          <w:color w:val="000000" w:themeColor="text1"/>
          <w:u w:val="single"/>
          <w:lang w:val="en-US"/>
        </w:rPr>
        <w:t>Notă:</w:t>
      </w:r>
      <w:r w:rsidRPr="00175EC8">
        <w:rPr>
          <w:rFonts w:asciiTheme="minorHAnsi" w:hAnsiTheme="minorHAnsi" w:cstheme="minorHAnsi"/>
          <w:b/>
          <w:color w:val="000000" w:themeColor="text1"/>
          <w:lang w:val="en-US"/>
        </w:rPr>
        <w:t xml:space="preserve"> În vederea evaluării se va aloca un drept de tip </w:t>
      </w:r>
      <w:r w:rsidRPr="00175EC8">
        <w:rPr>
          <w:rFonts w:asciiTheme="minorHAnsi" w:hAnsiTheme="minorHAnsi" w:cstheme="minorHAnsi"/>
          <w:b/>
          <w:i/>
          <w:iCs/>
          <w:color w:val="000000" w:themeColor="text1"/>
          <w:lang w:val="en-US"/>
        </w:rPr>
        <w:t xml:space="preserve">Full Control </w:t>
      </w:r>
      <w:r w:rsidRPr="00175EC8">
        <w:rPr>
          <w:rFonts w:asciiTheme="minorHAnsi" w:hAnsiTheme="minorHAnsi" w:cstheme="minorHAnsi"/>
          <w:b/>
          <w:color w:val="000000" w:themeColor="text1"/>
          <w:lang w:val="en-US"/>
        </w:rPr>
        <w:t xml:space="preserve">la nivel de </w:t>
      </w:r>
      <w:r w:rsidRPr="00175EC8">
        <w:rPr>
          <w:rFonts w:asciiTheme="minorHAnsi" w:hAnsiTheme="minorHAnsi" w:cstheme="minorHAnsi"/>
          <w:b/>
          <w:i/>
          <w:iCs/>
          <w:color w:val="000000" w:themeColor="text1"/>
          <w:lang w:val="en-US"/>
        </w:rPr>
        <w:t xml:space="preserve">Site, </w:t>
      </w:r>
      <w:r w:rsidRPr="00175EC8">
        <w:rPr>
          <w:rFonts w:asciiTheme="minorHAnsi" w:hAnsiTheme="minorHAnsi" w:cstheme="minorHAnsi"/>
          <w:b/>
          <w:color w:val="000000" w:themeColor="text1"/>
          <w:lang w:val="en-US"/>
        </w:rPr>
        <w:t xml:space="preserve">pentru: </w:t>
      </w:r>
      <w:hyperlink r:id="rId51" w:history="1">
        <w:r w:rsidRPr="00175EC8">
          <w:rPr>
            <w:rStyle w:val="Hyperlink"/>
            <w:rFonts w:asciiTheme="minorHAnsi" w:hAnsiTheme="minorHAnsi" w:cstheme="minorHAnsi"/>
            <w:b/>
            <w:color w:val="000000" w:themeColor="text1"/>
            <w:lang w:val="en-US"/>
          </w:rPr>
          <w:t>moisa.c.madalina@utcluj.didatec.ro</w:t>
        </w:r>
      </w:hyperlink>
      <w:r w:rsidRPr="00175EC8">
        <w:rPr>
          <w:rFonts w:asciiTheme="minorHAnsi" w:hAnsiTheme="minorHAnsi" w:cstheme="minorHAnsi"/>
          <w:b/>
          <w:color w:val="000000" w:themeColor="text1"/>
          <w:lang w:val="en-US"/>
        </w:rPr>
        <w:t xml:space="preserve">, </w:t>
      </w:r>
      <w:hyperlink r:id="rId52" w:history="1">
        <w:r w:rsidR="009F4082" w:rsidRPr="000A1D40">
          <w:rPr>
            <w:rStyle w:val="Hyperlink"/>
            <w:rFonts w:asciiTheme="minorHAnsi" w:hAnsiTheme="minorHAnsi" w:cstheme="minorHAnsi"/>
            <w:b/>
            <w:lang w:val="en-US"/>
          </w:rPr>
          <w:t>vesa.laurentiu@utcluj.didatec.ro</w:t>
        </w:r>
      </w:hyperlink>
      <w:r w:rsidR="009F4082">
        <w:rPr>
          <w:rFonts w:asciiTheme="minorHAnsi" w:hAnsiTheme="minorHAnsi" w:cstheme="minorHAnsi"/>
          <w:b/>
          <w:color w:val="000000" w:themeColor="text1"/>
          <w:lang w:val="en-US"/>
        </w:rPr>
        <w:t xml:space="preserve">; </w:t>
      </w:r>
      <w:hyperlink r:id="rId53" w:history="1">
        <w:r w:rsidR="00D02173" w:rsidRPr="00FD04AD">
          <w:rPr>
            <w:rStyle w:val="Hyperlink"/>
            <w:rFonts w:asciiTheme="minorHAnsi" w:hAnsiTheme="minorHAnsi" w:cstheme="minorHAnsi"/>
            <w:b/>
            <w:lang w:val="en-US"/>
          </w:rPr>
          <w:t>lupascu.cr.andreea@utcluj.didatec.ro</w:t>
        </w:r>
      </w:hyperlink>
    </w:p>
    <w:p w14:paraId="16EA2E42" w14:textId="0A20445B" w:rsidR="00D02173" w:rsidRPr="00175EC8" w:rsidRDefault="00D02173" w:rsidP="00175EC8">
      <w:pPr>
        <w:jc w:val="left"/>
        <w:rPr>
          <w:rFonts w:asciiTheme="minorHAnsi" w:hAnsiTheme="minorHAnsi" w:cstheme="minorHAnsi"/>
          <w:b/>
          <w:color w:val="000000" w:themeColor="text1"/>
          <w:lang w:val="en-US"/>
        </w:rPr>
      </w:pPr>
      <w:r w:rsidRPr="00D02173">
        <w:rPr>
          <w:rFonts w:asciiTheme="minorHAnsi" w:hAnsiTheme="minorHAnsi" w:cstheme="minorHAnsi"/>
          <w:b/>
          <w:noProof/>
          <w:color w:val="000000" w:themeColor="text1"/>
          <w:lang w:val="en-US"/>
        </w:rPr>
        <w:drawing>
          <wp:inline distT="0" distB="0" distL="0" distR="0" wp14:anchorId="12EAFED9" wp14:editId="5C3F8F9D">
            <wp:extent cx="3191320" cy="2905530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1A8" w14:textId="77777777" w:rsidR="00B14E9D" w:rsidRPr="00DA54A5" w:rsidRDefault="00B14E9D" w:rsidP="00B14E9D">
      <w:pPr>
        <w:pStyle w:val="Heading1"/>
        <w:rPr>
          <w:rFonts w:asciiTheme="minorHAnsi" w:hAnsiTheme="minorHAnsi" w:cstheme="minorHAnsi"/>
          <w:lang w:val="en-US"/>
        </w:rPr>
      </w:pPr>
      <w:r w:rsidRPr="00DA54A5">
        <w:rPr>
          <w:rFonts w:asciiTheme="minorHAnsi" w:hAnsiTheme="minorHAnsi" w:cstheme="minorHAnsi"/>
          <w:lang w:val="en-US"/>
        </w:rPr>
        <w:t>Referințe</w:t>
      </w:r>
    </w:p>
    <w:p w14:paraId="6BE45788" w14:textId="786119C6" w:rsidR="00494F80" w:rsidRDefault="00DA54A5" w:rsidP="0010093B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[20</w:t>
      </w:r>
      <w:r w:rsidR="009F4082">
        <w:rPr>
          <w:rFonts w:asciiTheme="minorHAnsi" w:hAnsiTheme="minorHAnsi" w:cstheme="minorHAnsi"/>
          <w:lang w:val="en-US"/>
        </w:rPr>
        <w:t>20</w:t>
      </w:r>
      <w:r w:rsidR="00AF5367" w:rsidRPr="00DA54A5">
        <w:rPr>
          <w:rFonts w:asciiTheme="minorHAnsi" w:hAnsiTheme="minorHAnsi" w:cstheme="minorHAnsi"/>
          <w:lang w:val="en-US"/>
        </w:rPr>
        <w:t xml:space="preserve">][ETTI]InformaticaAplicata </w:t>
      </w:r>
      <w:r w:rsidR="009F4082">
        <w:rPr>
          <w:rFonts w:asciiTheme="minorHAnsi" w:hAnsiTheme="minorHAnsi" w:cstheme="minorHAnsi"/>
          <w:lang w:val="en-US"/>
        </w:rPr>
        <w:t>–</w:t>
      </w:r>
      <w:r w:rsidR="00AF5367" w:rsidRPr="00DA54A5">
        <w:rPr>
          <w:rFonts w:asciiTheme="minorHAnsi" w:hAnsiTheme="minorHAnsi" w:cstheme="minorHAnsi"/>
          <w:lang w:val="en-US"/>
        </w:rPr>
        <w:t xml:space="preserve"> </w:t>
      </w:r>
      <w:r w:rsidR="009F4082">
        <w:rPr>
          <w:rFonts w:asciiTheme="minorHAnsi" w:hAnsiTheme="minorHAnsi" w:cstheme="minorHAnsi"/>
          <w:lang w:val="en-US"/>
        </w:rPr>
        <w:t>Microsoft TEAMS</w:t>
      </w:r>
      <w:r w:rsidR="00AF5367" w:rsidRPr="00DA54A5">
        <w:rPr>
          <w:rFonts w:asciiTheme="minorHAnsi" w:hAnsiTheme="minorHAnsi" w:cstheme="minorHAnsi"/>
          <w:lang w:val="en-US"/>
        </w:rPr>
        <w:t xml:space="preserve"> – U</w:t>
      </w:r>
      <w:r w:rsidR="0059083B">
        <w:rPr>
          <w:rFonts w:asciiTheme="minorHAnsi" w:hAnsiTheme="minorHAnsi" w:cstheme="minorHAnsi"/>
          <w:lang w:val="en-US"/>
        </w:rPr>
        <w:t>3</w:t>
      </w:r>
      <w:r w:rsidR="00AF5367" w:rsidRPr="00DA54A5">
        <w:rPr>
          <w:rFonts w:asciiTheme="minorHAnsi" w:hAnsiTheme="minorHAnsi" w:cstheme="minorHAnsi"/>
          <w:lang w:val="en-US"/>
        </w:rPr>
        <w:t>: Sisteme de Management Continut (L</w:t>
      </w:r>
      <w:r w:rsidR="00175EC8">
        <w:rPr>
          <w:rFonts w:asciiTheme="minorHAnsi" w:hAnsiTheme="minorHAnsi" w:cstheme="minorHAnsi"/>
          <w:lang w:val="en-US"/>
        </w:rPr>
        <w:t>8</w:t>
      </w:r>
      <w:r w:rsidR="00AF5367" w:rsidRPr="00DA54A5">
        <w:rPr>
          <w:rFonts w:asciiTheme="minorHAnsi" w:hAnsiTheme="minorHAnsi" w:cstheme="minorHAnsi"/>
          <w:lang w:val="en-US"/>
        </w:rPr>
        <w:t xml:space="preserve">, </w:t>
      </w:r>
      <w:r w:rsidR="00175EC8">
        <w:rPr>
          <w:rFonts w:asciiTheme="minorHAnsi" w:hAnsiTheme="minorHAnsi" w:cstheme="minorHAnsi"/>
          <w:lang w:val="en-US"/>
        </w:rPr>
        <w:t xml:space="preserve">L9, </w:t>
      </w:r>
      <w:r w:rsidR="00AF5367" w:rsidRPr="00DA54A5">
        <w:rPr>
          <w:rFonts w:asciiTheme="minorHAnsi" w:hAnsiTheme="minorHAnsi" w:cstheme="minorHAnsi"/>
          <w:lang w:val="en-US"/>
        </w:rPr>
        <w:t>L</w:t>
      </w:r>
      <w:r w:rsidR="00817E9D">
        <w:rPr>
          <w:rFonts w:asciiTheme="minorHAnsi" w:hAnsiTheme="minorHAnsi" w:cstheme="minorHAnsi"/>
          <w:lang w:val="en-US"/>
        </w:rPr>
        <w:t>10</w:t>
      </w:r>
      <w:r w:rsidR="00AF5367" w:rsidRPr="00DA54A5">
        <w:rPr>
          <w:rFonts w:asciiTheme="minorHAnsi" w:hAnsiTheme="minorHAnsi" w:cstheme="minorHAnsi"/>
          <w:lang w:val="en-US"/>
        </w:rPr>
        <w:t>)</w:t>
      </w:r>
    </w:p>
    <w:p w14:paraId="4026AFD3" w14:textId="77777777" w:rsidR="0010093B" w:rsidRPr="0010093B" w:rsidRDefault="0010093B" w:rsidP="0010093B">
      <w:pPr>
        <w:rPr>
          <w:rFonts w:asciiTheme="minorHAnsi" w:hAnsiTheme="minorHAnsi" w:cstheme="minorHAnsi"/>
          <w:lang w:val="en-US"/>
        </w:rPr>
      </w:pPr>
    </w:p>
    <w:p w14:paraId="2C880BEB" w14:textId="28FC2356" w:rsidR="00494F80" w:rsidRDefault="00494F80" w:rsidP="00494F80">
      <w:pPr>
        <w:rPr>
          <w:noProof/>
        </w:rPr>
      </w:pPr>
      <w:r>
        <w:rPr>
          <w:noProof/>
        </w:rPr>
        <w:t>**N</w:t>
      </w:r>
      <w:r w:rsidR="00C70EC6">
        <w:rPr>
          <w:noProof/>
        </w:rPr>
        <w:t>u</w:t>
      </w:r>
      <w:r>
        <w:rPr>
          <w:noProof/>
        </w:rPr>
        <w:t xml:space="preserve"> </w:t>
      </w:r>
      <w:r w:rsidR="00C70EC6">
        <w:rPr>
          <w:noProof/>
        </w:rPr>
        <w:t>sti</w:t>
      </w:r>
      <w:r>
        <w:rPr>
          <w:noProof/>
        </w:rPr>
        <w:t>u de ce imi apare asa pagina cu site setings.</w:t>
      </w:r>
    </w:p>
    <w:p w14:paraId="7005E752" w14:textId="48118B90" w:rsidR="00C70EC6" w:rsidRDefault="00C70EC6" w:rsidP="00494F80">
      <w:pPr>
        <w:jc w:val="left"/>
        <w:rPr>
          <w:rFonts w:asciiTheme="minorHAnsi" w:hAnsiTheme="minorHAnsi" w:cstheme="minorHAnsi"/>
          <w:lang w:val="en-US"/>
        </w:rPr>
      </w:pPr>
      <w:r w:rsidRPr="00C70EC6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4D435500" wp14:editId="74282426">
            <wp:extent cx="5028428" cy="3764873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6713" cy="37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0C8" w14:textId="58588D46" w:rsidR="00EF7D58" w:rsidRPr="00DA54A5" w:rsidRDefault="00EF7D58" w:rsidP="00494F80">
      <w:pPr>
        <w:jc w:val="left"/>
        <w:rPr>
          <w:rFonts w:asciiTheme="minorHAnsi" w:hAnsiTheme="minorHAnsi" w:cstheme="minorHAnsi"/>
          <w:lang w:val="en-US"/>
        </w:rPr>
      </w:pPr>
      <w:r w:rsidRPr="00EF7D58">
        <w:rPr>
          <w:rFonts w:asciiTheme="minorHAnsi" w:hAnsiTheme="minorHAnsi" w:cstheme="minorHAnsi"/>
          <w:lang w:val="en-US"/>
        </w:rPr>
        <w:lastRenderedPageBreak/>
        <w:drawing>
          <wp:inline distT="0" distB="0" distL="0" distR="0" wp14:anchorId="5830AC71" wp14:editId="09622CC7">
            <wp:extent cx="5943600" cy="47713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D58" w:rsidRPr="00DA54A5" w:rsidSect="000972C9">
      <w:headerReference w:type="even" r:id="rId57"/>
      <w:headerReference w:type="default" r:id="rId58"/>
      <w:footerReference w:type="default" r:id="rId59"/>
      <w:headerReference w:type="first" r:id="rId60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42383" w14:textId="77777777" w:rsidR="00AC6791" w:rsidRDefault="00AC6791" w:rsidP="0099074B">
      <w:r>
        <w:separator/>
      </w:r>
    </w:p>
  </w:endnote>
  <w:endnote w:type="continuationSeparator" w:id="0">
    <w:p w14:paraId="71BBB8FB" w14:textId="77777777" w:rsidR="00AC6791" w:rsidRDefault="00AC6791" w:rsidP="0099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5677C" w14:textId="77777777" w:rsidR="009C7960" w:rsidRDefault="003D2C58" w:rsidP="0099074B">
    <w:pPr>
      <w:pStyle w:val="Footer"/>
      <w:tabs>
        <w:tab w:val="clear" w:pos="4680"/>
        <w:tab w:val="clear" w:pos="9360"/>
      </w:tabs>
      <w:ind w:left="0" w:right="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686EBF" wp14:editId="606D71EC">
              <wp:simplePos x="0" y="0"/>
              <wp:positionH relativeFrom="column">
                <wp:posOffset>2790825</wp:posOffset>
              </wp:positionH>
              <wp:positionV relativeFrom="paragraph">
                <wp:posOffset>84294</wp:posOffset>
              </wp:positionV>
              <wp:extent cx="238125" cy="20955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EF0A78" w14:textId="77777777" w:rsidR="00341DAA" w:rsidRPr="003D2C58" w:rsidRDefault="00341DAA" w:rsidP="00341DAA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instrText xml:space="preserve"> PAGE   \* MERGEFORMAT </w:instrTex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5769CA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2</w: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86E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219.75pt;margin-top:6.65pt;width:18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" filled="f" stroked="f" strokeweight=".5pt">
              <v:textbox>
                <w:txbxContent>
                  <w:p w14:paraId="50EF0A78" w14:textId="77777777" w:rsidR="00341DAA" w:rsidRPr="003D2C58" w:rsidRDefault="00341DAA" w:rsidP="00341DAA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 w:rsidRPr="003D2C58"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instrText xml:space="preserve"> PAGE   \* MERGEFORMAT </w:instrTex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5769CA">
                      <w:rPr>
                        <w:b/>
                        <w:noProof/>
                        <w:sz w:val="12"/>
                        <w:szCs w:val="12"/>
                      </w:rPr>
                      <w:t>2</w: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1B85116" wp14:editId="770B9779">
              <wp:simplePos x="0" y="0"/>
              <wp:positionH relativeFrom="column">
                <wp:posOffset>3190875</wp:posOffset>
              </wp:positionH>
              <wp:positionV relativeFrom="paragraph">
                <wp:posOffset>80645</wp:posOffset>
              </wp:positionV>
              <wp:extent cx="238125" cy="20955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F10FA1" w14:textId="77777777" w:rsidR="003D2C58" w:rsidRPr="003D2C58" w:rsidRDefault="003D2C58" w:rsidP="003D2C58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5769CA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2</w: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1B85116" id="Text Box 22" o:spid="_x0000_s1027" type="#_x0000_t202" style="position:absolute;left:0;text-align:left;margin-left:251.25pt;margin-top:6.35pt;width:18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" filled="f" stroked="f" strokeweight=".5pt">
              <v:textbox>
                <w:txbxContent>
                  <w:p w14:paraId="06F10FA1" w14:textId="77777777" w:rsidR="003D2C58" w:rsidRPr="003D2C58" w:rsidRDefault="003D2C58" w:rsidP="003D2C58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b/>
                        <w:sz w:val="12"/>
                        <w:szCs w:val="12"/>
                      </w:rPr>
                      <w:instrText xml:space="preserve"> NUMPAGES  \* Arabic  \* MERGEFORMAT </w:instrTex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5769CA">
                      <w:rPr>
                        <w:b/>
                        <w:noProof/>
                        <w:sz w:val="12"/>
                        <w:szCs w:val="12"/>
                      </w:rPr>
                      <w:t>2</w: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9074B">
      <w:rPr>
        <w:noProof/>
        <w:lang w:val="en-US"/>
      </w:rPr>
      <w:drawing>
        <wp:inline distT="0" distB="0" distL="0" distR="0" wp14:anchorId="12BEFF09" wp14:editId="444ABC55">
          <wp:extent cx="5943600" cy="621665"/>
          <wp:effectExtent l="0" t="0" r="0" b="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FOOTER_PortraitB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21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9074B">
      <w:softHyphen/>
    </w:r>
    <w:r w:rsidR="0099074B">
      <w:softHyphen/>
    </w:r>
    <w:r w:rsidR="0099074B"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F65DD" w14:textId="77777777" w:rsidR="00AC6791" w:rsidRDefault="00AC6791" w:rsidP="0099074B">
      <w:r>
        <w:separator/>
      </w:r>
    </w:p>
  </w:footnote>
  <w:footnote w:type="continuationSeparator" w:id="0">
    <w:p w14:paraId="192B1418" w14:textId="77777777" w:rsidR="00AC6791" w:rsidRDefault="00AC6791" w:rsidP="00990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16608" w14:textId="77777777" w:rsidR="009C3E44" w:rsidRDefault="00AC6791" w:rsidP="0099074B">
    <w:pPr>
      <w:pStyle w:val="Header"/>
    </w:pPr>
    <w:r>
      <w:rPr>
        <w:noProof/>
      </w:rPr>
      <w:pict w14:anchorId="7F835B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9" o:spid="_x0000_s2053" type="#_x0000_t75" style="position:absolute;left:0;text-align:left;margin-left:0;margin-top:0;width:95.75pt;height:702pt;z-index:-251657216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9974E" w14:textId="77777777" w:rsidR="000972C9" w:rsidRPr="002A5324" w:rsidRDefault="00AC6791" w:rsidP="0099074B">
    <w:pPr>
      <w:pStyle w:val="Header"/>
      <w:tabs>
        <w:tab w:val="clear" w:pos="4680"/>
        <w:tab w:val="clear" w:pos="9360"/>
      </w:tabs>
      <w:ind w:left="0" w:right="0"/>
    </w:pPr>
    <w:r>
      <w:rPr>
        <w:noProof/>
      </w:rPr>
      <w:pict w14:anchorId="6D4BDC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70" o:spid="_x0000_s2054" type="#_x0000_t75" style="position:absolute;left:0;text-align:left;margin-left:405pt;margin-top:-6.45pt;width:95.85pt;height:702.7pt;z-index:-251656192;mso-position-horizontal-relative:margin;mso-position-vertical-relative:margin" o:allowincell="f">
          <v:imagedata r:id="rId1" o:title="msal_columnV"/>
          <w10:wrap anchorx="margin" anchory="margin"/>
        </v:shape>
      </w:pict>
    </w:r>
    <w:r w:rsidR="002A5324">
      <w:rPr>
        <w:noProof/>
      </w:rPr>
      <w:softHyphen/>
    </w:r>
    <w:r w:rsidR="0099074B">
      <w:rPr>
        <w:noProof/>
        <w:lang w:val="en-US"/>
      </w:rPr>
      <w:drawing>
        <wp:inline distT="0" distB="0" distL="0" distR="0" wp14:anchorId="1244C6B2" wp14:editId="73875F85">
          <wp:extent cx="5943600" cy="781050"/>
          <wp:effectExtent l="0" t="0" r="0" b="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header_PortraitBW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E44">
      <w:rPr>
        <w:noProof/>
      </w:rPr>
      <w:softHyphen/>
    </w:r>
    <w:r w:rsidR="009C3E44">
      <w:rPr>
        <w:noProof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3CF84" w14:textId="77777777" w:rsidR="009C3E44" w:rsidRDefault="00AC6791" w:rsidP="0099074B">
    <w:pPr>
      <w:pStyle w:val="Header"/>
    </w:pPr>
    <w:r>
      <w:rPr>
        <w:noProof/>
      </w:rPr>
      <w:pict w14:anchorId="0227E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8" o:spid="_x0000_s2052" type="#_x0000_t75" style="position:absolute;left:0;text-align:left;margin-left:0;margin-top:0;width:95.75pt;height:702pt;z-index:-251658240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3604B"/>
    <w:multiLevelType w:val="hybridMultilevel"/>
    <w:tmpl w:val="AF4ECD0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1DAD2540"/>
    <w:multiLevelType w:val="multilevel"/>
    <w:tmpl w:val="DB0E6792"/>
    <w:lvl w:ilvl="0">
      <w:start w:val="1"/>
      <w:numFmt w:val="decimal"/>
      <w:pStyle w:val="Heading1"/>
      <w:lvlText w:val="%1."/>
      <w:lvlJc w:val="left"/>
      <w:pPr>
        <w:ind w:left="9433" w:hanging="360"/>
      </w:pPr>
      <w:rPr>
        <w:rFonts w:hint="default"/>
        <w:color w:val="000000" w:themeColor="text1"/>
      </w:rPr>
    </w:lvl>
    <w:lvl w:ilvl="1">
      <w:start w:val="1"/>
      <w:numFmt w:val="decimal"/>
      <w:pStyle w:val="Heading2"/>
      <w:isLgl/>
      <w:lvlText w:val="%1.%2."/>
      <w:lvlJc w:val="left"/>
      <w:pPr>
        <w:ind w:left="504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4" w:hanging="1800"/>
      </w:pPr>
      <w:rPr>
        <w:rFonts w:hint="default"/>
      </w:rPr>
    </w:lvl>
  </w:abstractNum>
  <w:abstractNum w:abstractNumId="2" w15:restartNumberingAfterBreak="0">
    <w:nsid w:val="223044B9"/>
    <w:multiLevelType w:val="hybridMultilevel"/>
    <w:tmpl w:val="04F202D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709505C"/>
    <w:multiLevelType w:val="hybridMultilevel"/>
    <w:tmpl w:val="DA7C61F0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28BC6924"/>
    <w:multiLevelType w:val="hybridMultilevel"/>
    <w:tmpl w:val="CE32EBE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324C5B44"/>
    <w:multiLevelType w:val="hybridMultilevel"/>
    <w:tmpl w:val="3104F7D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406649B0"/>
    <w:multiLevelType w:val="hybridMultilevel"/>
    <w:tmpl w:val="6E8A3646"/>
    <w:lvl w:ilvl="0" w:tplc="0418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" w15:restartNumberingAfterBreak="0">
    <w:nsid w:val="456A38D9"/>
    <w:multiLevelType w:val="hybridMultilevel"/>
    <w:tmpl w:val="4736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D54163"/>
    <w:multiLevelType w:val="hybridMultilevel"/>
    <w:tmpl w:val="86E6BD44"/>
    <w:lvl w:ilvl="0" w:tplc="04180001">
      <w:start w:val="1"/>
      <w:numFmt w:val="bullet"/>
      <w:lvlText w:val=""/>
      <w:lvlJc w:val="left"/>
      <w:pPr>
        <w:ind w:left="131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03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75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47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9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91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63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35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070" w:hanging="360"/>
      </w:pPr>
      <w:rPr>
        <w:rFonts w:ascii="Wingdings" w:hAnsi="Wingdings" w:hint="default"/>
      </w:rPr>
    </w:lvl>
  </w:abstractNum>
  <w:abstractNum w:abstractNumId="9" w15:restartNumberingAfterBreak="0">
    <w:nsid w:val="49C7125E"/>
    <w:multiLevelType w:val="hybridMultilevel"/>
    <w:tmpl w:val="8D8CA160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0" w15:restartNumberingAfterBreak="0">
    <w:nsid w:val="5DF9742F"/>
    <w:multiLevelType w:val="hybridMultilevel"/>
    <w:tmpl w:val="DEFC1156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6B3B7819"/>
    <w:multiLevelType w:val="hybridMultilevel"/>
    <w:tmpl w:val="AA46CF6E"/>
    <w:lvl w:ilvl="0" w:tplc="C69E0DE6">
      <w:numFmt w:val="bullet"/>
      <w:lvlText w:val="-"/>
      <w:lvlJc w:val="left"/>
      <w:pPr>
        <w:ind w:left="5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2" w15:restartNumberingAfterBreak="0">
    <w:nsid w:val="6F0852EF"/>
    <w:multiLevelType w:val="hybridMultilevel"/>
    <w:tmpl w:val="08DE985C"/>
    <w:lvl w:ilvl="0" w:tplc="0418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 w15:restartNumberingAfterBreak="0">
    <w:nsid w:val="77B069FB"/>
    <w:multiLevelType w:val="hybridMultilevel"/>
    <w:tmpl w:val="D9F0901E"/>
    <w:lvl w:ilvl="0" w:tplc="8240605A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10"/>
  </w:num>
  <w:num w:numId="5">
    <w:abstractNumId w:val="6"/>
  </w:num>
  <w:num w:numId="6">
    <w:abstractNumId w:val="8"/>
  </w:num>
  <w:num w:numId="7">
    <w:abstractNumId w:val="12"/>
  </w:num>
  <w:num w:numId="8">
    <w:abstractNumId w:val="9"/>
  </w:num>
  <w:num w:numId="9">
    <w:abstractNumId w:val="13"/>
  </w:num>
  <w:num w:numId="10">
    <w:abstractNumId w:val="2"/>
  </w:num>
  <w:num w:numId="11">
    <w:abstractNumId w:val="7"/>
  </w:num>
  <w:num w:numId="12">
    <w:abstractNumId w:val="4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F15"/>
    <w:rsid w:val="00014B49"/>
    <w:rsid w:val="00031E89"/>
    <w:rsid w:val="000972C9"/>
    <w:rsid w:val="000B7E5D"/>
    <w:rsid w:val="0010093B"/>
    <w:rsid w:val="00115C24"/>
    <w:rsid w:val="00175EC8"/>
    <w:rsid w:val="001869CD"/>
    <w:rsid w:val="001E0AB8"/>
    <w:rsid w:val="001E3994"/>
    <w:rsid w:val="00215882"/>
    <w:rsid w:val="00235DA9"/>
    <w:rsid w:val="00281C3F"/>
    <w:rsid w:val="00291844"/>
    <w:rsid w:val="00291A9C"/>
    <w:rsid w:val="00292ABA"/>
    <w:rsid w:val="002A5324"/>
    <w:rsid w:val="002D5090"/>
    <w:rsid w:val="003101B4"/>
    <w:rsid w:val="0032499D"/>
    <w:rsid w:val="00341DAA"/>
    <w:rsid w:val="003662C8"/>
    <w:rsid w:val="00367966"/>
    <w:rsid w:val="00384D59"/>
    <w:rsid w:val="003D2C58"/>
    <w:rsid w:val="00430C1A"/>
    <w:rsid w:val="004543BA"/>
    <w:rsid w:val="00460B47"/>
    <w:rsid w:val="00494F80"/>
    <w:rsid w:val="004B55D3"/>
    <w:rsid w:val="004C4095"/>
    <w:rsid w:val="00522EBA"/>
    <w:rsid w:val="00541360"/>
    <w:rsid w:val="005769CA"/>
    <w:rsid w:val="0059083B"/>
    <w:rsid w:val="00595F15"/>
    <w:rsid w:val="005C38D9"/>
    <w:rsid w:val="005F4FD5"/>
    <w:rsid w:val="00640A3E"/>
    <w:rsid w:val="006C62DF"/>
    <w:rsid w:val="00700211"/>
    <w:rsid w:val="00704410"/>
    <w:rsid w:val="00790897"/>
    <w:rsid w:val="007B47E9"/>
    <w:rsid w:val="008112BE"/>
    <w:rsid w:val="00817E9D"/>
    <w:rsid w:val="00823360"/>
    <w:rsid w:val="00893727"/>
    <w:rsid w:val="008A4199"/>
    <w:rsid w:val="008A7F18"/>
    <w:rsid w:val="008B2CA3"/>
    <w:rsid w:val="008C1CC5"/>
    <w:rsid w:val="00911E14"/>
    <w:rsid w:val="00962CF9"/>
    <w:rsid w:val="00965197"/>
    <w:rsid w:val="00973195"/>
    <w:rsid w:val="0099074B"/>
    <w:rsid w:val="009B50A2"/>
    <w:rsid w:val="009C3E44"/>
    <w:rsid w:val="009C446F"/>
    <w:rsid w:val="009C7960"/>
    <w:rsid w:val="009F4082"/>
    <w:rsid w:val="009F7687"/>
    <w:rsid w:val="00A70698"/>
    <w:rsid w:val="00A93B79"/>
    <w:rsid w:val="00AC6791"/>
    <w:rsid w:val="00AF5367"/>
    <w:rsid w:val="00B11459"/>
    <w:rsid w:val="00B14E9D"/>
    <w:rsid w:val="00B37434"/>
    <w:rsid w:val="00B7565F"/>
    <w:rsid w:val="00B92311"/>
    <w:rsid w:val="00BB4A5C"/>
    <w:rsid w:val="00BC7BAE"/>
    <w:rsid w:val="00C50A8B"/>
    <w:rsid w:val="00C70EC6"/>
    <w:rsid w:val="00C9414C"/>
    <w:rsid w:val="00CA0A4D"/>
    <w:rsid w:val="00CA252E"/>
    <w:rsid w:val="00CC3652"/>
    <w:rsid w:val="00CC3D0C"/>
    <w:rsid w:val="00CD4A72"/>
    <w:rsid w:val="00D02173"/>
    <w:rsid w:val="00D10231"/>
    <w:rsid w:val="00D507D8"/>
    <w:rsid w:val="00D6658C"/>
    <w:rsid w:val="00D803BC"/>
    <w:rsid w:val="00DA54A5"/>
    <w:rsid w:val="00DC0BCE"/>
    <w:rsid w:val="00DF31CF"/>
    <w:rsid w:val="00E06FA1"/>
    <w:rsid w:val="00E20979"/>
    <w:rsid w:val="00E31F9C"/>
    <w:rsid w:val="00E32AC4"/>
    <w:rsid w:val="00ED3878"/>
    <w:rsid w:val="00EF7D58"/>
    <w:rsid w:val="00F23C63"/>
    <w:rsid w:val="00F568AD"/>
    <w:rsid w:val="00FE2DCB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6252845"/>
  <w15:docId w15:val="{2ACB372A-2136-4DC1-B3F2-59BDB611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74B"/>
    <w:pPr>
      <w:ind w:left="144" w:right="288"/>
      <w:jc w:val="both"/>
    </w:pPr>
    <w:rPr>
      <w:rFonts w:ascii="Arial" w:hAnsi="Arial" w:cs="Arial"/>
      <w:sz w:val="20"/>
      <w:szCs w:val="20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2BE"/>
    <w:pPr>
      <w:keepNext/>
      <w:keepLines/>
      <w:numPr>
        <w:numId w:val="1"/>
      </w:numPr>
      <w:spacing w:before="280"/>
      <w:ind w:left="504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2BE"/>
    <w:pPr>
      <w:keepNext/>
      <w:keepLines/>
      <w:numPr>
        <w:ilvl w:val="1"/>
        <w:numId w:val="1"/>
      </w:numPr>
      <w:spacing w:before="240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12BE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12BE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AL">
    <w:name w:val="MSAL"/>
    <w:basedOn w:val="NoSpacing"/>
    <w:link w:val="MSALChar"/>
    <w:autoRedefine/>
    <w:qFormat/>
    <w:rsid w:val="00014B49"/>
    <w:pPr>
      <w:framePr w:w="16021" w:wrap="around" w:vAnchor="text" w:hAnchor="page" w:x="450" w:y="1"/>
      <w:tabs>
        <w:tab w:val="left" w:pos="900"/>
      </w:tabs>
      <w:spacing w:before="960"/>
      <w:ind w:left="720" w:right="720"/>
      <w:contextualSpacing/>
      <w:jc w:val="both"/>
    </w:pPr>
    <w:rPr>
      <w:rFonts w:ascii="Arial" w:hAnsi="Arial"/>
      <w:sz w:val="20"/>
    </w:rPr>
  </w:style>
  <w:style w:type="character" w:customStyle="1" w:styleId="MSALChar">
    <w:name w:val="MSAL Char"/>
    <w:basedOn w:val="DefaultParagraphFont"/>
    <w:link w:val="MSAL"/>
    <w:rsid w:val="00014B49"/>
    <w:rPr>
      <w:rFonts w:ascii="Arial" w:hAnsi="Arial"/>
      <w:sz w:val="20"/>
    </w:rPr>
  </w:style>
  <w:style w:type="paragraph" w:styleId="NoSpacing">
    <w:name w:val="No Spacing"/>
    <w:uiPriority w:val="1"/>
    <w:qFormat/>
    <w:rsid w:val="00014B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2C9"/>
  </w:style>
  <w:style w:type="paragraph" w:styleId="Footer">
    <w:name w:val="footer"/>
    <w:basedOn w:val="Normal"/>
    <w:link w:val="FooterCha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2C9"/>
  </w:style>
  <w:style w:type="paragraph" w:styleId="BalloonText">
    <w:name w:val="Balloon Text"/>
    <w:basedOn w:val="Normal"/>
    <w:link w:val="BalloonTextCha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8"/>
      <w:szCs w:val="28"/>
      <w:lang w:val="en"/>
    </w:rPr>
  </w:style>
  <w:style w:type="paragraph" w:styleId="ListParagraph">
    <w:name w:val="List Paragraph"/>
    <w:basedOn w:val="Normal"/>
    <w:uiPriority w:val="34"/>
    <w:qFormat/>
    <w:rsid w:val="00BB4A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4"/>
      <w:szCs w:val="26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0"/>
      <w:szCs w:val="20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8112BE"/>
    <w:rPr>
      <w:rFonts w:ascii="Arial" w:eastAsiaTheme="majorEastAsia" w:hAnsi="Arial" w:cstheme="majorBidi"/>
      <w:b/>
      <w:bCs/>
      <w:i/>
      <w:iCs/>
      <w:color w:val="000000" w:themeColor="text1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DF31C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62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75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mailto:lupascu.cr.andreea@utcluj.didatec.ro" TargetMode="External"/><Relationship Id="rId58" Type="http://schemas.openxmlformats.org/officeDocument/2006/relationships/header" Target="head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8" Type="http://schemas.openxmlformats.org/officeDocument/2006/relationships/footnotes" Target="footnotes.xml"/><Relationship Id="rId51" Type="http://schemas.openxmlformats.org/officeDocument/2006/relationships/hyperlink" Target="mailto:moisa.c.madalina@utcluj.didatec.ro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mailto:vesa.laurentiu@utcluj.didatec.ro" TargetMode="External"/><Relationship Id="rId60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xcvLand\AppData\Roaming\Microsoft\Templates\MSAL2013_DocTemplate_PortraitB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9" ma:contentTypeDescription="Create a new document." ma:contentTypeScope="" ma:versionID="ec952753407380b726ee58322ae14aab">
  <xsd:schema xmlns:xsd="http://www.w3.org/2001/XMLSchema" xmlns:xs="http://www.w3.org/2001/XMLSchema" xmlns:p="http://schemas.microsoft.com/office/2006/metadata/properties" xmlns:ns2="cc056f14-f25b-4106-9739-28b3da727e16" xmlns:ns3="72e3c584-9879-4b35-b9d8-6a248c93e240" targetNamespace="http://schemas.microsoft.com/office/2006/metadata/properties" ma:root="true" ma:fieldsID="dee68f9c0e97cf783106054fc02c2a27" ns2:_="" ns3:_="">
    <xsd:import namespace="cc056f14-f25b-4106-9739-28b3da727e16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6D0DE8-6144-42C8-A204-4C3AC7F6FE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EB39FE-96B2-4FCA-8147-46A444C3E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7935AE-E49C-48E1-850D-57394DB0E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MSAL2013_DocTemplate_PortraitBW.dotx</Template>
  <TotalTime>576</TotalTime>
  <Pages>18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A.R.</dc:creator>
  <cp:lastModifiedBy>Enoh Comsa</cp:lastModifiedBy>
  <cp:revision>8</cp:revision>
  <cp:lastPrinted>2019-12-02T14:42:00Z</cp:lastPrinted>
  <dcterms:created xsi:type="dcterms:W3CDTF">2020-12-07T09:55:00Z</dcterms:created>
  <dcterms:modified xsi:type="dcterms:W3CDTF">2020-12-17T20:06:00Z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